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96914401"/>
        <w:docPartObj>
          <w:docPartGallery w:val="Cover Pages"/>
          <w:docPartUnique/>
        </w:docPartObj>
      </w:sdtPr>
      <w:sdtEndPr/>
      <w:sdtContent>
        <w:p w14:paraId="4ECDA1EA" w14:textId="77777777" w:rsidR="00886FBD" w:rsidRPr="00411D66" w:rsidRDefault="00886FBD" w:rsidP="00443EB7">
          <w:pPr>
            <w:jc w:val="center"/>
          </w:pPr>
          <w:r>
            <w:t>Министерство образования Республики Беларусь</w:t>
          </w:r>
        </w:p>
        <w:p w14:paraId="41C966A6" w14:textId="77777777" w:rsidR="00886FBD" w:rsidRPr="008343C0" w:rsidRDefault="00886FBD" w:rsidP="00443EB7">
          <w:pPr>
            <w:jc w:val="center"/>
          </w:pPr>
          <w:r w:rsidRPr="008343C0">
            <w:t>УО «Брестский государственный технический университет»</w:t>
          </w:r>
        </w:p>
        <w:p w14:paraId="6673C392" w14:textId="77777777" w:rsidR="00886FBD" w:rsidRPr="00411D66" w:rsidRDefault="00886FBD" w:rsidP="00443EB7">
          <w:pPr>
            <w:jc w:val="center"/>
          </w:pPr>
          <w:r w:rsidRPr="008343C0">
            <w:t xml:space="preserve">Кафедра </w:t>
          </w:r>
          <w:r>
            <w:t>ИИТ</w:t>
          </w:r>
        </w:p>
        <w:p w14:paraId="0222AD02" w14:textId="77777777" w:rsidR="00886FBD" w:rsidRPr="008343C0" w:rsidRDefault="00886FBD" w:rsidP="00443EB7">
          <w:pPr>
            <w:jc w:val="center"/>
          </w:pPr>
        </w:p>
        <w:p w14:paraId="0753C799" w14:textId="77777777" w:rsidR="00886FBD" w:rsidRPr="008343C0" w:rsidRDefault="00886FBD" w:rsidP="00443EB7">
          <w:pPr>
            <w:jc w:val="center"/>
          </w:pPr>
        </w:p>
        <w:p w14:paraId="341CEFF5" w14:textId="77777777" w:rsidR="00886FBD" w:rsidRPr="00064138" w:rsidRDefault="00886FBD" w:rsidP="00443EB7">
          <w:pPr>
            <w:jc w:val="center"/>
            <w:rPr>
              <w:lang w:val="ru-RU"/>
            </w:rPr>
          </w:pPr>
        </w:p>
        <w:p w14:paraId="552E5D64" w14:textId="77777777" w:rsidR="00886FBD" w:rsidRDefault="00886FBD" w:rsidP="00443EB7">
          <w:pPr>
            <w:jc w:val="center"/>
          </w:pPr>
        </w:p>
        <w:p w14:paraId="6EC19649" w14:textId="77777777" w:rsidR="00443EB7" w:rsidRPr="008343C0" w:rsidRDefault="00443EB7" w:rsidP="00443EB7">
          <w:pPr>
            <w:jc w:val="center"/>
          </w:pPr>
        </w:p>
        <w:p w14:paraId="13AF65A9" w14:textId="77777777" w:rsidR="00886FBD" w:rsidRPr="008343C0" w:rsidRDefault="00886FBD" w:rsidP="00443EB7">
          <w:pPr>
            <w:jc w:val="center"/>
          </w:pPr>
        </w:p>
        <w:p w14:paraId="4ADBB0AD" w14:textId="77777777" w:rsidR="00886FBD" w:rsidRPr="008343C0" w:rsidRDefault="00886FBD" w:rsidP="00443EB7">
          <w:pPr>
            <w:jc w:val="center"/>
          </w:pPr>
        </w:p>
        <w:p w14:paraId="6915C419" w14:textId="77777777" w:rsidR="00886FBD" w:rsidRPr="008343C0" w:rsidRDefault="00886FBD" w:rsidP="00443EB7">
          <w:pPr>
            <w:jc w:val="center"/>
          </w:pPr>
        </w:p>
        <w:p w14:paraId="0310D877" w14:textId="77777777" w:rsidR="00886FBD" w:rsidRPr="00443EB7" w:rsidRDefault="00886FBD" w:rsidP="00443EB7">
          <w:pPr>
            <w:jc w:val="center"/>
            <w:rPr>
              <w:b/>
              <w:bCs/>
              <w:lang w:val="ru-RU"/>
            </w:rPr>
          </w:pPr>
          <w:r w:rsidRPr="00443EB7">
            <w:rPr>
              <w:b/>
              <w:bCs/>
            </w:rPr>
            <w:t>Лабораторн</w:t>
          </w:r>
          <w:r w:rsidR="00284EEE">
            <w:rPr>
              <w:b/>
              <w:bCs/>
            </w:rPr>
            <w:t>ые</w:t>
          </w:r>
          <w:r w:rsidRPr="00443EB7">
            <w:rPr>
              <w:b/>
              <w:bCs/>
            </w:rPr>
            <w:t xml:space="preserve"> работ</w:t>
          </w:r>
          <w:r w:rsidR="00284EEE">
            <w:rPr>
              <w:b/>
              <w:bCs/>
            </w:rPr>
            <w:t>ы</w:t>
          </w:r>
          <w:r w:rsidRPr="00443EB7">
            <w:rPr>
              <w:b/>
              <w:bCs/>
            </w:rPr>
            <w:t xml:space="preserve"> №</w:t>
          </w:r>
          <w:r w:rsidRPr="00443EB7">
            <w:rPr>
              <w:b/>
              <w:bCs/>
              <w:lang w:val="ru-RU"/>
            </w:rPr>
            <w:t>1-5</w:t>
          </w:r>
        </w:p>
        <w:p w14:paraId="384CF77E" w14:textId="77777777" w:rsidR="00886FBD" w:rsidRPr="004E2F4E" w:rsidRDefault="00886FBD" w:rsidP="00443EB7">
          <w:pPr>
            <w:jc w:val="center"/>
          </w:pPr>
          <w:r w:rsidRPr="004E2F4E">
            <w:t>По дисциплине: “</w:t>
          </w:r>
          <w:r w:rsidRPr="00886FBD">
            <w:t>Методы и алгоритмы принятия решений</w:t>
          </w:r>
          <w:r w:rsidRPr="004E2F4E">
            <w:t>”</w:t>
          </w:r>
        </w:p>
        <w:p w14:paraId="7BBF6155" w14:textId="77777777" w:rsidR="00886FBD" w:rsidRPr="00745CC9" w:rsidRDefault="00886FBD" w:rsidP="00443EB7">
          <w:pPr>
            <w:jc w:val="center"/>
          </w:pPr>
          <w:r w:rsidRPr="004E2F4E">
            <w:t>Тема:</w:t>
          </w:r>
          <w:r w:rsidRPr="00064138">
            <w:rPr>
              <w:lang w:val="ru-RU"/>
            </w:rPr>
            <w:t xml:space="preserve"> </w:t>
          </w:r>
          <w:r>
            <w:t>“</w:t>
          </w:r>
          <w:r w:rsidRPr="00886FBD">
            <w:t>Нейронные сети</w:t>
          </w:r>
          <w:r>
            <w:t>”</w:t>
          </w:r>
        </w:p>
        <w:p w14:paraId="7805F26F" w14:textId="77777777" w:rsidR="00886FBD" w:rsidRPr="00443EB7" w:rsidRDefault="00886FBD" w:rsidP="00443EB7">
          <w:pPr>
            <w:jc w:val="center"/>
            <w:rPr>
              <w:b/>
              <w:bCs/>
            </w:rPr>
          </w:pPr>
          <w:r w:rsidRPr="00443EB7">
            <w:rPr>
              <w:b/>
              <w:bCs/>
            </w:rPr>
            <w:t>Вариант №</w:t>
          </w:r>
          <w:r w:rsidRPr="00443EB7">
            <w:rPr>
              <w:b/>
              <w:bCs/>
              <w:lang w:val="ru-RU"/>
            </w:rPr>
            <w:t>9</w:t>
          </w:r>
        </w:p>
        <w:p w14:paraId="17329692" w14:textId="77777777" w:rsidR="00886FBD" w:rsidRPr="008343C0" w:rsidRDefault="00886FBD" w:rsidP="00443EB7">
          <w:pPr>
            <w:jc w:val="center"/>
          </w:pPr>
        </w:p>
        <w:p w14:paraId="0AC71777" w14:textId="77777777" w:rsidR="00886FBD" w:rsidRDefault="00886FBD" w:rsidP="00443EB7">
          <w:pPr>
            <w:jc w:val="center"/>
          </w:pPr>
        </w:p>
        <w:p w14:paraId="12DBDB18" w14:textId="77777777" w:rsidR="00886FBD" w:rsidRPr="008343C0" w:rsidRDefault="00886FBD" w:rsidP="00443EB7">
          <w:pPr>
            <w:jc w:val="center"/>
          </w:pPr>
        </w:p>
        <w:p w14:paraId="1770D74D" w14:textId="77777777" w:rsidR="00886FBD" w:rsidRDefault="00886FBD" w:rsidP="00443EB7">
          <w:pPr>
            <w:jc w:val="center"/>
          </w:pPr>
        </w:p>
        <w:p w14:paraId="5F00658F" w14:textId="77777777" w:rsidR="00443EB7" w:rsidRDefault="00443EB7" w:rsidP="00443EB7">
          <w:pPr>
            <w:jc w:val="center"/>
          </w:pPr>
        </w:p>
        <w:p w14:paraId="2D450ED2" w14:textId="77777777" w:rsidR="00443EB7" w:rsidRPr="008343C0" w:rsidRDefault="00443EB7" w:rsidP="00443EB7">
          <w:pPr>
            <w:jc w:val="center"/>
          </w:pPr>
        </w:p>
        <w:p w14:paraId="4D564908" w14:textId="77777777" w:rsidR="00886FBD" w:rsidRPr="008343C0" w:rsidRDefault="00886FBD" w:rsidP="00443EB7">
          <w:pPr>
            <w:jc w:val="center"/>
          </w:pPr>
        </w:p>
        <w:p w14:paraId="023CA156" w14:textId="77777777" w:rsidR="00886FBD" w:rsidRPr="008343C0" w:rsidRDefault="00886FBD" w:rsidP="00443EB7">
          <w:pPr>
            <w:jc w:val="center"/>
          </w:pPr>
        </w:p>
        <w:p w14:paraId="6B060328" w14:textId="77777777" w:rsidR="00886FBD" w:rsidRPr="008343C0" w:rsidRDefault="00886FBD" w:rsidP="00443EB7">
          <w:pPr>
            <w:ind w:left="4820"/>
          </w:pPr>
          <w:r w:rsidRPr="00411D66">
            <w:rPr>
              <w:b/>
            </w:rPr>
            <w:t>Выполнил</w:t>
          </w:r>
          <w:r w:rsidRPr="008343C0">
            <w:t xml:space="preserve">: </w:t>
          </w:r>
          <w:r>
            <w:t xml:space="preserve">студент 2 курса группы </w:t>
          </w:r>
          <w:r w:rsidRPr="00745CC9">
            <w:t>ПО-7</w:t>
          </w:r>
          <w:r>
            <w:t xml:space="preserve"> </w:t>
          </w:r>
          <w:r w:rsidRPr="008343C0">
            <w:t>Крупенков Михаил Дмитриевич</w:t>
          </w:r>
        </w:p>
        <w:p w14:paraId="60B40819" w14:textId="77777777" w:rsidR="00886FBD" w:rsidRPr="008343C0" w:rsidRDefault="00886FBD" w:rsidP="00443EB7">
          <w:pPr>
            <w:ind w:left="4820"/>
          </w:pPr>
          <w:r w:rsidRPr="00411D66">
            <w:rPr>
              <w:b/>
            </w:rPr>
            <w:t>Проверил</w:t>
          </w:r>
          <w:r w:rsidRPr="00684EEE">
            <w:rPr>
              <w:b/>
              <w:lang w:val="ru-RU"/>
            </w:rPr>
            <w:t xml:space="preserve">: </w:t>
          </w:r>
          <w:proofErr w:type="spellStart"/>
          <w:r w:rsidRPr="00886FBD">
            <w:t>Крощенко</w:t>
          </w:r>
          <w:proofErr w:type="spellEnd"/>
          <w:r w:rsidRPr="00886FBD">
            <w:t xml:space="preserve"> А.А.</w:t>
          </w:r>
        </w:p>
        <w:p w14:paraId="75A78D82" w14:textId="77777777" w:rsidR="00886FBD" w:rsidRDefault="00886FBD" w:rsidP="00443EB7">
          <w:pPr>
            <w:jc w:val="center"/>
          </w:pPr>
        </w:p>
        <w:p w14:paraId="37EC99AE" w14:textId="77777777" w:rsidR="00886FBD" w:rsidRDefault="00886FBD" w:rsidP="00443EB7">
          <w:pPr>
            <w:jc w:val="center"/>
          </w:pPr>
        </w:p>
        <w:p w14:paraId="0AD07FF5" w14:textId="77777777" w:rsidR="00886FBD" w:rsidRDefault="00886FBD" w:rsidP="00443EB7">
          <w:pPr>
            <w:jc w:val="center"/>
          </w:pPr>
        </w:p>
        <w:p w14:paraId="7BC98203" w14:textId="77777777" w:rsidR="00886FBD" w:rsidRDefault="00886FBD" w:rsidP="00443EB7">
          <w:pPr>
            <w:jc w:val="center"/>
          </w:pPr>
        </w:p>
        <w:p w14:paraId="7C8DAD24" w14:textId="77777777" w:rsidR="00443EB7" w:rsidRDefault="00443EB7" w:rsidP="00443EB7">
          <w:pPr>
            <w:jc w:val="center"/>
          </w:pPr>
        </w:p>
        <w:p w14:paraId="62382840" w14:textId="77777777" w:rsidR="00886FBD" w:rsidRPr="008C23A0" w:rsidRDefault="00886FBD" w:rsidP="00443EB7">
          <w:pPr>
            <w:jc w:val="center"/>
          </w:pPr>
          <w:r>
            <w:t>Брест 2021</w:t>
          </w:r>
        </w:p>
      </w:sdtContent>
    </w:sdt>
    <w:p w14:paraId="1F6D07ED" w14:textId="77777777" w:rsidR="00243D9E" w:rsidRPr="00D04AA9" w:rsidRDefault="005342C9" w:rsidP="00D04AA9">
      <w:pPr>
        <w:pStyle w:val="1"/>
      </w:pPr>
      <w:r w:rsidRPr="00D04AA9">
        <w:lastRenderedPageBreak/>
        <w:t>Универсальная нейронная сеть</w:t>
      </w:r>
    </w:p>
    <w:p w14:paraId="34D5DF6C" w14:textId="77777777" w:rsidR="00D04AA9" w:rsidRDefault="00243D9E" w:rsidP="008E4E3F">
      <w:r w:rsidRPr="008E4E3F">
        <w:t xml:space="preserve">Для выполнения всех лабораторных работ </w:t>
      </w:r>
      <w:r w:rsidR="008F6E0C">
        <w:t>в стенах Брестского Государственного Технического Университета была</w:t>
      </w:r>
      <w:r w:rsidRPr="008E4E3F">
        <w:t xml:space="preserve"> разработана универсальная </w:t>
      </w:r>
      <w:r w:rsidR="008F6E0C">
        <w:t xml:space="preserve">динамическая </w:t>
      </w:r>
      <w:r w:rsidRPr="008E4E3F">
        <w:t>нейронная сеть</w:t>
      </w:r>
      <w:r w:rsidR="008F6E0C">
        <w:t xml:space="preserve"> (</w:t>
      </w:r>
      <w:r w:rsidR="008F6E0C">
        <w:rPr>
          <w:lang w:val="en-US"/>
        </w:rPr>
        <w:t>universal</w:t>
      </w:r>
      <w:r w:rsidR="008F6E0C" w:rsidRPr="008F6E0C">
        <w:rPr>
          <w:lang w:val="ru-RU"/>
        </w:rPr>
        <w:t xml:space="preserve"> </w:t>
      </w:r>
      <w:r w:rsidR="008F6E0C">
        <w:rPr>
          <w:lang w:val="en-US"/>
        </w:rPr>
        <w:t>dynamic</w:t>
      </w:r>
      <w:r w:rsidR="008F6E0C" w:rsidRPr="008F6E0C">
        <w:rPr>
          <w:lang w:val="ru-RU"/>
        </w:rPr>
        <w:t xml:space="preserve"> </w:t>
      </w:r>
      <w:r w:rsidR="008F6E0C">
        <w:rPr>
          <w:lang w:val="en-US"/>
        </w:rPr>
        <w:t>neural</w:t>
      </w:r>
      <w:r w:rsidR="008F6E0C" w:rsidRPr="008F6E0C">
        <w:rPr>
          <w:lang w:val="ru-RU"/>
        </w:rPr>
        <w:t xml:space="preserve"> </w:t>
      </w:r>
      <w:r w:rsidR="008F6E0C">
        <w:rPr>
          <w:lang w:val="en-US"/>
        </w:rPr>
        <w:t>network</w:t>
      </w:r>
      <w:r w:rsidR="008F6E0C" w:rsidRPr="008F6E0C">
        <w:rPr>
          <w:lang w:val="ru-RU"/>
        </w:rPr>
        <w:t xml:space="preserve"> </w:t>
      </w:r>
      <w:r w:rsidR="008F6E0C">
        <w:rPr>
          <w:lang w:val="ru-RU"/>
        </w:rPr>
        <w:t>–</w:t>
      </w:r>
      <w:r w:rsidR="008F6E0C" w:rsidRPr="008F6E0C">
        <w:rPr>
          <w:lang w:val="ru-RU"/>
        </w:rPr>
        <w:t xml:space="preserve"> </w:t>
      </w:r>
      <w:proofErr w:type="spellStart"/>
      <w:r w:rsidR="008F6E0C">
        <w:rPr>
          <w:lang w:val="en-US"/>
        </w:rPr>
        <w:t>uninn</w:t>
      </w:r>
      <w:proofErr w:type="spellEnd"/>
      <w:r w:rsidR="008F6E0C" w:rsidRPr="008F6E0C">
        <w:rPr>
          <w:lang w:val="ru-RU"/>
        </w:rPr>
        <w:t>)</w:t>
      </w:r>
      <w:r w:rsidRPr="008E4E3F">
        <w:t>. Её особенность: вариативное количество слоев с разными функциями активации, количеством нейронов</w:t>
      </w:r>
      <w:r w:rsidR="00A447D0" w:rsidRPr="008E4E3F">
        <w:t>.</w:t>
      </w:r>
    </w:p>
    <w:p w14:paraId="0BE9014A" w14:textId="77777777" w:rsidR="00094C53" w:rsidRPr="00094C53" w:rsidRDefault="00094C53" w:rsidP="008E4E3F">
      <w:pPr>
        <w:rPr>
          <w:lang w:val="ru-RU"/>
        </w:rPr>
      </w:pPr>
      <w:r>
        <w:t xml:space="preserve">Ссылка на </w:t>
      </w:r>
      <w:r>
        <w:rPr>
          <w:lang w:val="en-US"/>
        </w:rPr>
        <w:t>git</w:t>
      </w:r>
      <w:r w:rsidR="00443EB7" w:rsidRPr="00443EB7">
        <w:rPr>
          <w:lang w:val="ru-RU"/>
        </w:rPr>
        <w:t xml:space="preserve">: </w:t>
      </w:r>
      <w:hyperlink r:id="rId6" w:history="1">
        <w:r w:rsidRPr="00443EB7">
          <w:rPr>
            <w:rStyle w:val="a5"/>
            <w:lang w:val="en-US"/>
          </w:rPr>
          <w:t>https</w:t>
        </w:r>
        <w:r w:rsidRPr="00443EB7">
          <w:rPr>
            <w:rStyle w:val="a5"/>
            <w:lang w:val="ru-RU"/>
          </w:rPr>
          <w:t>://</w:t>
        </w:r>
        <w:proofErr w:type="spellStart"/>
        <w:r w:rsidRPr="00443EB7">
          <w:rPr>
            <w:rStyle w:val="a5"/>
            <w:lang w:val="en-US"/>
          </w:rPr>
          <w:t>github</w:t>
        </w:r>
        <w:proofErr w:type="spellEnd"/>
        <w:r w:rsidRPr="00443EB7">
          <w:rPr>
            <w:rStyle w:val="a5"/>
            <w:lang w:val="ru-RU"/>
          </w:rPr>
          <w:t>.</w:t>
        </w:r>
        <w:r w:rsidRPr="00443EB7">
          <w:rPr>
            <w:rStyle w:val="a5"/>
            <w:lang w:val="en-US"/>
          </w:rPr>
          <w:t>com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FalseR</w:t>
        </w:r>
        <w:r w:rsidRPr="00443EB7">
          <w:rPr>
            <w:rStyle w:val="a5"/>
            <w:lang w:val="ru-RU"/>
          </w:rPr>
          <w:t>20/</w:t>
        </w:r>
        <w:proofErr w:type="spellStart"/>
        <w:r w:rsidRPr="00443EB7">
          <w:rPr>
            <w:rStyle w:val="a5"/>
            <w:lang w:val="en-US"/>
          </w:rPr>
          <w:t>miapr</w:t>
        </w:r>
        <w:proofErr w:type="spellEnd"/>
        <w:r w:rsidRPr="00443EB7">
          <w:rPr>
            <w:rStyle w:val="a5"/>
            <w:lang w:val="ru-RU"/>
          </w:rPr>
          <w:t>_</w:t>
        </w:r>
        <w:r w:rsidRPr="00443EB7">
          <w:rPr>
            <w:rStyle w:val="a5"/>
            <w:lang w:val="en-US"/>
          </w:rPr>
          <w:t>po</w:t>
        </w:r>
        <w:r w:rsidRPr="00443EB7">
          <w:rPr>
            <w:rStyle w:val="a5"/>
            <w:lang w:val="ru-RU"/>
          </w:rPr>
          <w:t>7/</w:t>
        </w:r>
        <w:r w:rsidRPr="00443EB7">
          <w:rPr>
            <w:rStyle w:val="a5"/>
            <w:lang w:val="en-US"/>
          </w:rPr>
          <w:t>tree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main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reports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Krupenkov</w:t>
        </w:r>
        <w:r w:rsidRPr="00443EB7">
          <w:rPr>
            <w:rStyle w:val="a5"/>
            <w:lang w:val="ru-RU"/>
          </w:rPr>
          <w:t>/</w:t>
        </w:r>
        <w:r w:rsidRPr="00443EB7">
          <w:rPr>
            <w:rStyle w:val="a5"/>
            <w:lang w:val="en-US"/>
          </w:rPr>
          <w:t>universal</w:t>
        </w:r>
        <w:r w:rsidRPr="00443EB7">
          <w:rPr>
            <w:rStyle w:val="a5"/>
            <w:lang w:val="ru-RU"/>
          </w:rPr>
          <w:t>/</w:t>
        </w:r>
        <w:proofErr w:type="spellStart"/>
        <w:r w:rsidRPr="00443EB7">
          <w:rPr>
            <w:rStyle w:val="a5"/>
            <w:lang w:val="en-US"/>
          </w:rPr>
          <w:t>src</w:t>
        </w:r>
        <w:proofErr w:type="spellEnd"/>
      </w:hyperlink>
    </w:p>
    <w:p w14:paraId="04E31933" w14:textId="77777777" w:rsidR="00D04AA9" w:rsidRPr="00D04AA9" w:rsidRDefault="00D04AA9" w:rsidP="00D04AA9">
      <w:pPr>
        <w:pStyle w:val="2"/>
      </w:pPr>
      <w:r w:rsidRPr="00D04AA9">
        <w:t>Код универсальной нейронной сети</w:t>
      </w:r>
    </w:p>
    <w:p w14:paraId="174A7E8A" w14:textId="77777777" w:rsidR="005D4E3A" w:rsidRPr="00941271" w:rsidRDefault="00D04AA9" w:rsidP="00A86B65">
      <w:pPr>
        <w:pStyle w:val="3"/>
      </w:pPr>
      <w:r w:rsidRPr="00941271">
        <w:t>funsact.py</w:t>
      </w:r>
    </w:p>
    <w:p w14:paraId="1FE532C6" w14:textId="77777777" w:rsidR="008E4E3F" w:rsidRPr="00D47013" w:rsidRDefault="008E4E3F" w:rsidP="00D47013">
      <w:pPr>
        <w:pStyle w:val="4"/>
        <w:spacing w:line="240" w:lineRule="auto"/>
        <w:rPr>
          <w:szCs w:val="16"/>
          <w:lang w:eastAsia="ru-BY"/>
        </w:rPr>
      </w:pPr>
      <w:proofErr w:type="spellStart"/>
      <w:r w:rsidRPr="00D47013">
        <w:rPr>
          <w:b/>
          <w:bCs/>
          <w:color w:val="000080"/>
          <w:szCs w:val="16"/>
          <w:lang w:eastAsia="ru-BY"/>
        </w:rPr>
        <w:t>import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numpy</w:t>
      </w:r>
      <w:proofErr w:type="spellEnd"/>
      <w:r w:rsidRPr="00D47013">
        <w:rPr>
          <w:szCs w:val="16"/>
          <w:lang w:eastAsia="ru-BY"/>
        </w:rPr>
        <w:t xml:space="preserve">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as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np</w:t>
      </w:r>
      <w:proofErr w:type="spellEnd"/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proofErr w:type="spellStart"/>
      <w:r w:rsidRPr="00D47013">
        <w:rPr>
          <w:b/>
          <w:bCs/>
          <w:color w:val="000080"/>
          <w:szCs w:val="16"/>
          <w:lang w:eastAsia="ru-BY"/>
        </w:rPr>
        <w:t>def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sigmoid</w:t>
      </w:r>
      <w:proofErr w:type="spellEnd"/>
      <w:r w:rsidRPr="00D47013">
        <w:rPr>
          <w:szCs w:val="16"/>
          <w:lang w:eastAsia="ru-BY"/>
        </w:rPr>
        <w:t xml:space="preserve">(s):  </w:t>
      </w:r>
      <w:r w:rsidRPr="00D47013">
        <w:rPr>
          <w:i/>
          <w:iCs/>
          <w:color w:val="808080"/>
          <w:szCs w:val="16"/>
          <w:lang w:eastAsia="ru-BY"/>
        </w:rPr>
        <w:t xml:space="preserve"># </w:t>
      </w:r>
      <w:proofErr w:type="spellStart"/>
      <w:r w:rsidRPr="00D47013">
        <w:rPr>
          <w:i/>
          <w:iCs/>
          <w:color w:val="808080"/>
          <w:szCs w:val="16"/>
          <w:lang w:eastAsia="ru-BY"/>
        </w:rPr>
        <w:t>sigmoid</w:t>
      </w:r>
      <w:proofErr w:type="spellEnd"/>
      <w:r w:rsidRPr="00D47013">
        <w:rPr>
          <w:i/>
          <w:iCs/>
          <w:color w:val="808080"/>
          <w:szCs w:val="16"/>
          <w:lang w:eastAsia="ru-BY"/>
        </w:rPr>
        <w:br/>
        <w:t xml:space="preserve">   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return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r w:rsidRPr="00D47013">
        <w:rPr>
          <w:color w:val="0000FF"/>
          <w:szCs w:val="16"/>
          <w:lang w:eastAsia="ru-BY"/>
        </w:rPr>
        <w:t xml:space="preserve">1.0 </w:t>
      </w:r>
      <w:r w:rsidRPr="00D47013">
        <w:rPr>
          <w:szCs w:val="16"/>
          <w:lang w:eastAsia="ru-BY"/>
        </w:rPr>
        <w:t>/ (</w:t>
      </w:r>
      <w:r w:rsidRPr="00D47013">
        <w:rPr>
          <w:color w:val="0000FF"/>
          <w:szCs w:val="16"/>
          <w:lang w:eastAsia="ru-BY"/>
        </w:rPr>
        <w:t xml:space="preserve">1.0 </w:t>
      </w:r>
      <w:r w:rsidRPr="00D47013">
        <w:rPr>
          <w:szCs w:val="16"/>
          <w:lang w:eastAsia="ru-BY"/>
        </w:rPr>
        <w:t xml:space="preserve">+ </w:t>
      </w:r>
      <w:proofErr w:type="spellStart"/>
      <w:r w:rsidRPr="00D47013">
        <w:rPr>
          <w:szCs w:val="16"/>
          <w:lang w:eastAsia="ru-BY"/>
        </w:rPr>
        <w:t>np.exp</w:t>
      </w:r>
      <w:proofErr w:type="spellEnd"/>
      <w:r w:rsidRPr="00D47013">
        <w:rPr>
          <w:szCs w:val="16"/>
          <w:lang w:eastAsia="ru-BY"/>
        </w:rPr>
        <w:t>(-s))</w:t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proofErr w:type="spellStart"/>
      <w:r w:rsidRPr="00D47013">
        <w:rPr>
          <w:b/>
          <w:bCs/>
          <w:color w:val="000080"/>
          <w:szCs w:val="16"/>
          <w:lang w:eastAsia="ru-BY"/>
        </w:rPr>
        <w:t>def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d_sigmoid</w:t>
      </w:r>
      <w:proofErr w:type="spellEnd"/>
      <w:r w:rsidRPr="00D47013">
        <w:rPr>
          <w:szCs w:val="16"/>
          <w:lang w:eastAsia="ru-BY"/>
        </w:rPr>
        <w:t xml:space="preserve">(y):  </w:t>
      </w:r>
      <w:r w:rsidRPr="00D47013">
        <w:rPr>
          <w:i/>
          <w:iCs/>
          <w:color w:val="808080"/>
          <w:szCs w:val="16"/>
          <w:lang w:eastAsia="ru-BY"/>
        </w:rPr>
        <w:t xml:space="preserve"># </w:t>
      </w:r>
      <w:proofErr w:type="spellStart"/>
      <w:r w:rsidRPr="00D47013">
        <w:rPr>
          <w:i/>
          <w:iCs/>
          <w:color w:val="808080"/>
          <w:szCs w:val="16"/>
          <w:lang w:eastAsia="ru-BY"/>
        </w:rPr>
        <w:t>sigmoid</w:t>
      </w:r>
      <w:proofErr w:type="spellEnd"/>
      <w:r w:rsidRPr="00D47013">
        <w:rPr>
          <w:i/>
          <w:iCs/>
          <w:color w:val="808080"/>
          <w:szCs w:val="16"/>
          <w:lang w:eastAsia="ru-BY"/>
        </w:rPr>
        <w:t>'</w:t>
      </w:r>
      <w:r w:rsidRPr="00D47013">
        <w:rPr>
          <w:i/>
          <w:iCs/>
          <w:color w:val="808080"/>
          <w:szCs w:val="16"/>
          <w:lang w:eastAsia="ru-BY"/>
        </w:rPr>
        <w:br/>
        <w:t xml:space="preserve">   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return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r w:rsidRPr="00D47013">
        <w:rPr>
          <w:szCs w:val="16"/>
          <w:lang w:eastAsia="ru-BY"/>
        </w:rPr>
        <w:t>y * (</w:t>
      </w:r>
      <w:r w:rsidRPr="00D47013">
        <w:rPr>
          <w:color w:val="0000FF"/>
          <w:szCs w:val="16"/>
          <w:lang w:eastAsia="ru-BY"/>
        </w:rPr>
        <w:t xml:space="preserve">1.0 </w:t>
      </w:r>
      <w:r w:rsidRPr="00D47013">
        <w:rPr>
          <w:szCs w:val="16"/>
          <w:lang w:eastAsia="ru-BY"/>
        </w:rPr>
        <w:t>- y)</w:t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proofErr w:type="spellStart"/>
      <w:r w:rsidRPr="00D47013">
        <w:rPr>
          <w:b/>
          <w:bCs/>
          <w:color w:val="000080"/>
          <w:szCs w:val="16"/>
          <w:lang w:eastAsia="ru-BY"/>
        </w:rPr>
        <w:t>def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linear</w:t>
      </w:r>
      <w:proofErr w:type="spellEnd"/>
      <w:r w:rsidRPr="00D47013">
        <w:rPr>
          <w:szCs w:val="16"/>
          <w:lang w:eastAsia="ru-BY"/>
        </w:rPr>
        <w:t xml:space="preserve">(s):  </w:t>
      </w:r>
      <w:r w:rsidRPr="00D47013">
        <w:rPr>
          <w:i/>
          <w:iCs/>
          <w:color w:val="808080"/>
          <w:szCs w:val="16"/>
          <w:lang w:eastAsia="ru-BY"/>
        </w:rPr>
        <w:t xml:space="preserve"># </w:t>
      </w:r>
      <w:proofErr w:type="spellStart"/>
      <w:r w:rsidRPr="00D47013">
        <w:rPr>
          <w:i/>
          <w:iCs/>
          <w:color w:val="808080"/>
          <w:szCs w:val="16"/>
          <w:lang w:eastAsia="ru-BY"/>
        </w:rPr>
        <w:t>linear</w:t>
      </w:r>
      <w:proofErr w:type="spellEnd"/>
      <w:r w:rsidRPr="00D47013">
        <w:rPr>
          <w:i/>
          <w:iCs/>
          <w:color w:val="808080"/>
          <w:szCs w:val="16"/>
          <w:lang w:eastAsia="ru-BY"/>
        </w:rPr>
        <w:br/>
        <w:t xml:space="preserve">   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return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r w:rsidRPr="00D47013">
        <w:rPr>
          <w:szCs w:val="16"/>
          <w:lang w:eastAsia="ru-BY"/>
        </w:rPr>
        <w:t>s</w:t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r w:rsidRPr="00D47013">
        <w:rPr>
          <w:szCs w:val="16"/>
          <w:lang w:eastAsia="ru-BY"/>
        </w:rPr>
        <w:br/>
      </w:r>
      <w:proofErr w:type="spellStart"/>
      <w:r w:rsidRPr="00D47013">
        <w:rPr>
          <w:b/>
          <w:bCs/>
          <w:color w:val="000080"/>
          <w:szCs w:val="16"/>
          <w:lang w:eastAsia="ru-BY"/>
        </w:rPr>
        <w:t>def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proofErr w:type="spellStart"/>
      <w:r w:rsidRPr="00D47013">
        <w:rPr>
          <w:szCs w:val="16"/>
          <w:lang w:eastAsia="ru-BY"/>
        </w:rPr>
        <w:t>d_linear</w:t>
      </w:r>
      <w:proofErr w:type="spellEnd"/>
      <w:r w:rsidRPr="00D47013">
        <w:rPr>
          <w:szCs w:val="16"/>
          <w:lang w:eastAsia="ru-BY"/>
        </w:rPr>
        <w:t xml:space="preserve">(_):  </w:t>
      </w:r>
      <w:r w:rsidRPr="00D47013">
        <w:rPr>
          <w:i/>
          <w:iCs/>
          <w:color w:val="808080"/>
          <w:szCs w:val="16"/>
          <w:lang w:eastAsia="ru-BY"/>
        </w:rPr>
        <w:t xml:space="preserve"># </w:t>
      </w:r>
      <w:proofErr w:type="spellStart"/>
      <w:r w:rsidRPr="00D47013">
        <w:rPr>
          <w:i/>
          <w:iCs/>
          <w:color w:val="808080"/>
          <w:szCs w:val="16"/>
          <w:lang w:eastAsia="ru-BY"/>
        </w:rPr>
        <w:t>linear</w:t>
      </w:r>
      <w:proofErr w:type="spellEnd"/>
      <w:r w:rsidRPr="00D47013">
        <w:rPr>
          <w:i/>
          <w:iCs/>
          <w:color w:val="808080"/>
          <w:szCs w:val="16"/>
          <w:lang w:eastAsia="ru-BY"/>
        </w:rPr>
        <w:t>'</w:t>
      </w:r>
      <w:r w:rsidRPr="00D47013">
        <w:rPr>
          <w:i/>
          <w:iCs/>
          <w:color w:val="808080"/>
          <w:szCs w:val="16"/>
          <w:lang w:eastAsia="ru-BY"/>
        </w:rPr>
        <w:br/>
        <w:t xml:space="preserve">    </w:t>
      </w:r>
      <w:proofErr w:type="spellStart"/>
      <w:r w:rsidRPr="00D47013">
        <w:rPr>
          <w:b/>
          <w:bCs/>
          <w:color w:val="000080"/>
          <w:szCs w:val="16"/>
          <w:lang w:eastAsia="ru-BY"/>
        </w:rPr>
        <w:t>return</w:t>
      </w:r>
      <w:proofErr w:type="spellEnd"/>
      <w:r w:rsidRPr="00D47013">
        <w:rPr>
          <w:b/>
          <w:bCs/>
          <w:color w:val="000080"/>
          <w:szCs w:val="16"/>
          <w:lang w:eastAsia="ru-BY"/>
        </w:rPr>
        <w:t xml:space="preserve"> </w:t>
      </w:r>
      <w:r w:rsidRPr="00D47013">
        <w:rPr>
          <w:color w:val="0000FF"/>
          <w:szCs w:val="16"/>
          <w:lang w:eastAsia="ru-BY"/>
        </w:rPr>
        <w:t>1.0</w:t>
      </w:r>
    </w:p>
    <w:p w14:paraId="36D9AA13" w14:textId="77777777" w:rsidR="00941271" w:rsidRDefault="00941271" w:rsidP="008E4E3F">
      <w:pPr>
        <w:pStyle w:val="4"/>
      </w:pPr>
    </w:p>
    <w:p w14:paraId="575E7411" w14:textId="77777777" w:rsidR="009D5103" w:rsidRDefault="009D5103" w:rsidP="00A86B65">
      <w:pPr>
        <w:pStyle w:val="3"/>
        <w:rPr>
          <w:lang w:val="en-US"/>
        </w:rPr>
      </w:pPr>
      <w:r>
        <w:rPr>
          <w:lang w:val="en-US"/>
        </w:rPr>
        <w:t>uninn.py</w:t>
      </w:r>
    </w:p>
    <w:p w14:paraId="5D978FDC" w14:textId="77777777" w:rsidR="009D5103" w:rsidRPr="009D5103" w:rsidRDefault="009D5103" w:rsidP="009D5103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pickle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numpy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as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numpy.typing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typing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Callable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class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"""Слой нейросети"""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Callable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Callable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funsact.d_linear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w=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 t=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is_need_vectorize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False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-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 (количество нейронов этого и следующего слоя)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- функции активации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np.random.uniform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0.5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0.5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w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w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.t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np.random.uniform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0.5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0.5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t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is_need_vectorize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lastRenderedPageBreak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np.vectorize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np.vectorize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"""Прохождение слоя"""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x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np.dot(x,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.t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False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"""Обратное распространение ошибки с изменением весов, порога"""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np.dot(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.w.transpose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-= np.dot(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, 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.t +=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hasattr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"d_f_act_0"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.d_f_act_0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2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.d_f_act_0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+ 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((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))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class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 *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args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"""Создание нейросети с заданием массива слоев"""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args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.back_propagation_range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len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, 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"""Прохождение всех слоев нейросети"""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x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layer.go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(x)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x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learn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e: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 =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"""Обучение наборами обучающих выборок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- x: (n,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len_in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) ... [[1 2] [2 3]]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- e: (n,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len_out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) ....... [[3] [4]]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lastRenderedPageBreak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np.zeros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i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len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(e)):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y: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(x[i])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y - e[i]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2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/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layer_i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.back_propagation_range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layer_i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660099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True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/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.layers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prediction_results_table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], e: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]) -&gt;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"""Красивый вывод прогона тестирующей выборки"""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"                эталон        выходное значение                  разница        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среднекв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. ошибка"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y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.go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(x)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y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y.reshape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e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delta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y - e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delta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2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/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i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len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(e)):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f"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e[i]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22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}{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y[i]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25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}{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delta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[i]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25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}{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[i]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25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f"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\n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--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Final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testing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square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np.average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--"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save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input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"Желаете сохранить? (y/n): 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and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 ==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"y"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 ==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"н"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input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"Имя файла (*.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): 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+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".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nn_files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/"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os.path.exists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nn_files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os.mkdir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nn_files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with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open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wb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as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file: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pickle.dump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"Сохранено в"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"Сохранение отклонено"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load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input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"Имя файла (*.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): 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+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".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nn_files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/"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os.path.exists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with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open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filename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proofErr w:type="spellStart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rb</w:t>
      </w:r>
      <w:proofErr w:type="spellEnd"/>
      <w:r w:rsidRPr="009D510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as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file: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new_nn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pickle.load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file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new_nn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raise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FileNotFoundError</w:t>
      </w:r>
      <w:proofErr w:type="spellEnd"/>
      <w:r w:rsidRPr="009D5103">
        <w:rPr>
          <w:rFonts w:ascii="JetBrains Mono" w:hAnsi="JetBrains Mono" w:cs="JetBrains Mono"/>
          <w:color w:val="00008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8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8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class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LayerSigmoid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"""Слой нейросети с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сигмоидной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 функцией активации"""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"""Слой нейросети с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сигмоидной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 функцией активации"""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super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().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660099"/>
          <w:sz w:val="16"/>
          <w:szCs w:val="16"/>
        </w:rPr>
        <w:t>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funsact.sigmoid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660099"/>
          <w:sz w:val="16"/>
          <w:szCs w:val="16"/>
        </w:rPr>
        <w:t>d_f_act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funsact.d_sigmoid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False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"""Обратное распространение ошибки с изменением весов, порога"""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np.dot(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-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.w.transpose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lastRenderedPageBreak/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-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-= np.dot(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, 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.t +=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        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* 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2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-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+ 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**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2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    /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np.square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-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class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"""Слой нейросети с линейной функцией активации"""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"""Слой нейросети с линейной функцией активации"""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super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().</w:t>
      </w:r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proofErr w:type="spellStart"/>
      <w:r w:rsidRPr="009D5103">
        <w:rPr>
          <w:rFonts w:ascii="JetBrains Mono" w:hAnsi="JetBrains Mono" w:cs="JetBrains Mono"/>
          <w:color w:val="B200B2"/>
          <w:sz w:val="16"/>
          <w:szCs w:val="16"/>
        </w:rPr>
        <w:t>init</w:t>
      </w:r>
      <w:proofErr w:type="spellEnd"/>
      <w:r w:rsidRPr="009D5103">
        <w:rPr>
          <w:rFonts w:ascii="JetBrains Mono" w:hAnsi="JetBrains Mono" w:cs="JetBrains Mono"/>
          <w:color w:val="B200B2"/>
          <w:sz w:val="16"/>
          <w:szCs w:val="16"/>
        </w:rPr>
        <w:t>__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funsact.d_linear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back_propagation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False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"""Обратное распространение ошибки с изменением весов, порога"""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np.dot(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.w.transpose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())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is_first_layer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</w:r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not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.w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-= np.dot(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gamma.reshape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, 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.t +=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gamma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error_later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adaptive_alpha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/ (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np.square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94558D"/>
          <w:sz w:val="16"/>
          <w:szCs w:val="16"/>
        </w:rPr>
        <w:t>self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.x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#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np.square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error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() / (1 +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np.square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self.x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).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sum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 xml:space="preserve">()) / </w:t>
      </w:r>
      <w:proofErr w:type="spellStart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error.sum</w:t>
      </w:r>
      <w:proofErr w:type="spellEnd"/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()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begin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int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step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function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Optional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Callable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 =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"""Набор обучающей выборки типа: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x = [ [1 2 3] [2 3 4] [3 4 5] ]\n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e = [ [4] [5] [6] ]"""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base_array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np.arange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x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np.zeros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660099"/>
          <w:sz w:val="16"/>
          <w:szCs w:val="16"/>
        </w:rPr>
        <w:t>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=(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i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x[i]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base_array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[i: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i]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e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base_array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lenght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count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].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reshape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(-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9D510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x = x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step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begin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e = e *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step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begin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function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is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None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lastRenderedPageBreak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x, e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else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function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(x),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function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(e)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shuffle_set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x: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],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e: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) -&gt; 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tuple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],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NDArray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]]: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t>"""Перемешивание набора обучающей выборки"""</w:t>
      </w:r>
      <w:r w:rsidRPr="009D510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randomize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np.arange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80"/>
          <w:sz w:val="16"/>
          <w:szCs w:val="16"/>
        </w:rPr>
        <w:t>len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(x))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np.random.shuffle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randomize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x = x[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randomize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e = e[</w:t>
      </w:r>
      <w:proofErr w:type="spellStart"/>
      <w:r w:rsidRPr="009D5103">
        <w:rPr>
          <w:rFonts w:ascii="JetBrains Mono" w:hAnsi="JetBrains Mono" w:cs="JetBrains Mono"/>
          <w:color w:val="000000"/>
          <w:sz w:val="16"/>
          <w:szCs w:val="16"/>
        </w:rPr>
        <w:t>randomize</w:t>
      </w:r>
      <w:proofErr w:type="spellEnd"/>
      <w:r w:rsidRPr="009D5103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9D510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9D5103">
        <w:rPr>
          <w:rFonts w:ascii="JetBrains Mono" w:hAnsi="JetBrains Mono" w:cs="JetBrains Mono"/>
          <w:color w:val="000000"/>
          <w:sz w:val="16"/>
          <w:szCs w:val="16"/>
        </w:rPr>
        <w:t>x, e</w:t>
      </w:r>
    </w:p>
    <w:p w14:paraId="1A76C30A" w14:textId="77777777" w:rsidR="009D5103" w:rsidRDefault="009D5103" w:rsidP="009D5103">
      <w:pPr>
        <w:pStyle w:val="4"/>
      </w:pPr>
    </w:p>
    <w:p w14:paraId="5925217C" w14:textId="77777777" w:rsidR="009D5103" w:rsidRDefault="009D5103" w:rsidP="009D5103">
      <w:pPr>
        <w:pStyle w:val="2"/>
      </w:pPr>
      <w:r w:rsidRPr="009D5103">
        <w:rPr>
          <w:noProof/>
        </w:rPr>
        <w:drawing>
          <wp:anchor distT="0" distB="0" distL="114300" distR="114300" simplePos="0" relativeHeight="251659264" behindDoc="0" locked="0" layoutInCell="1" allowOverlap="1" wp14:anchorId="1DC0E9ED" wp14:editId="444054BA">
            <wp:simplePos x="0" y="0"/>
            <wp:positionH relativeFrom="column">
              <wp:posOffset>870585</wp:posOffset>
            </wp:positionH>
            <wp:positionV relativeFrom="paragraph">
              <wp:posOffset>421005</wp:posOffset>
            </wp:positionV>
            <wp:extent cx="4046855" cy="30384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Структура</w:t>
      </w:r>
    </w:p>
    <w:p w14:paraId="00827D80" w14:textId="77777777" w:rsidR="009B15BB" w:rsidRDefault="009B15BB" w:rsidP="009D5103"/>
    <w:p w14:paraId="2DE20D6A" w14:textId="432607AC" w:rsidR="005342C9" w:rsidRPr="009B15BB" w:rsidRDefault="009B15BB" w:rsidP="009D5103">
      <w:r>
        <w:rPr>
          <w:noProof/>
        </w:rPr>
        <w:drawing>
          <wp:anchor distT="0" distB="0" distL="114300" distR="114300" simplePos="0" relativeHeight="251685888" behindDoc="0" locked="0" layoutInCell="1" allowOverlap="1" wp14:anchorId="43D99EBD" wp14:editId="69ECC1A8">
            <wp:simplePos x="0" y="0"/>
            <wp:positionH relativeFrom="column">
              <wp:posOffset>207010</wp:posOffset>
            </wp:positionH>
            <wp:positionV relativeFrom="paragraph">
              <wp:posOffset>321310</wp:posOffset>
            </wp:positionV>
            <wp:extent cx="2914650" cy="324612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44"/>
                    <a:stretch/>
                  </pic:blipFill>
                  <pic:spPr bwMode="auto">
                    <a:xfrm>
                      <a:off x="0" y="0"/>
                      <a:ext cx="291465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Автор: Крупенков Михаил (см. фотокарточку)</w:t>
      </w:r>
    </w:p>
    <w:p w14:paraId="54295A2F" w14:textId="77777777" w:rsidR="00C107B0" w:rsidRDefault="00C107B0" w:rsidP="00D04AA9">
      <w:pPr>
        <w:pStyle w:val="1"/>
      </w:pPr>
      <w:r>
        <w:lastRenderedPageBreak/>
        <w:t xml:space="preserve">Однослойный персептрон. </w:t>
      </w:r>
    </w:p>
    <w:p w14:paraId="5175A7E2" w14:textId="77777777" w:rsidR="00E44AC2" w:rsidRDefault="00C107B0" w:rsidP="00D04AA9">
      <w:pPr>
        <w:pStyle w:val="1"/>
      </w:pPr>
      <w:r>
        <w:t>Линейная функция активации</w:t>
      </w:r>
    </w:p>
    <w:p w14:paraId="29B6735A" w14:textId="77777777" w:rsidR="00C107B0" w:rsidRPr="00A86B65" w:rsidRDefault="00C107B0" w:rsidP="00A86B65">
      <w:pPr>
        <w:pStyle w:val="3"/>
      </w:pPr>
      <w:r w:rsidRPr="00A86B65">
        <w:t xml:space="preserve">Цель работы: </w:t>
      </w:r>
    </w:p>
    <w:p w14:paraId="57740CE6" w14:textId="77777777" w:rsidR="00C107B0" w:rsidRPr="00064138" w:rsidRDefault="005342C9" w:rsidP="008E4E3F">
      <w:r w:rsidRPr="005342C9">
        <w:t>И</w:t>
      </w:r>
      <w:r w:rsidR="00C107B0" w:rsidRPr="00C107B0">
        <w:t>зучить</w:t>
      </w:r>
      <w:r w:rsidR="00C107B0" w:rsidRPr="00064138">
        <w:t xml:space="preserve"> обучение и функционирование линейной ИНС при решении задач прогнозирования.</w:t>
      </w:r>
      <w:r w:rsidRPr="00064138">
        <w:rPr>
          <w:rFonts w:eastAsia="Times New Roman"/>
          <w:sz w:val="20"/>
          <w:szCs w:val="20"/>
          <w:lang w:eastAsia="ru-BY"/>
        </w:rPr>
        <w:t xml:space="preserve"> </w:t>
      </w:r>
      <w:r w:rsidRPr="00064138">
        <w:t>Изучить обучение и функционирование линейной ИНС с применением адаптивного шага.</w:t>
      </w:r>
    </w:p>
    <w:p w14:paraId="1A1FBF28" w14:textId="77777777" w:rsidR="00C107B0" w:rsidRPr="00064138" w:rsidRDefault="00C107B0" w:rsidP="00A86B65">
      <w:pPr>
        <w:pStyle w:val="3"/>
      </w:pPr>
      <w:r w:rsidRPr="00A86B65">
        <w:t>Постановка задачи</w:t>
      </w:r>
      <w:r w:rsidRPr="00064138">
        <w:t>:</w:t>
      </w:r>
    </w:p>
    <w:p w14:paraId="4EF50EB6" w14:textId="77777777" w:rsidR="00C107B0" w:rsidRPr="00064138" w:rsidRDefault="00C107B0" w:rsidP="008E4E3F">
      <w:r w:rsidRPr="00064138">
        <w:t xml:space="preserve">Написать на любом ЯВУ программу моделирования прогнозирующей линейной ИНС. Для тестирования использовать функцию </w:t>
      </w:r>
    </w:p>
    <w:p w14:paraId="2A424A43" w14:textId="77777777" w:rsidR="00C107B0" w:rsidRPr="00064138" w:rsidRDefault="00EA392C" w:rsidP="00EA392C">
      <m:oMathPara>
        <m:oMath>
          <m:r>
            <w:rPr>
              <w:rFonts w:ascii="Cambria Math"/>
            </w:rPr>
            <m:t>y=a</m:t>
          </m:r>
          <m:func>
            <m:funcPr>
              <m:ctrlPr>
                <w:rPr>
                  <w:rFonts w:ascii="Cambria Math" w:hAnsi="Cambria Math"/>
                  <w:i/>
                  <w:lang w:val="ru-RU"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(</m:t>
              </m:r>
            </m:e>
          </m:func>
          <m:r>
            <w:rPr>
              <w:rFonts w:ascii="Cambria Math"/>
            </w:rPr>
            <m:t>bx)+d</m:t>
          </m:r>
        </m:oMath>
      </m:oMathPara>
    </w:p>
    <w:p w14:paraId="4C27C6A1" w14:textId="77777777" w:rsidR="00C107B0" w:rsidRPr="00C107B0" w:rsidRDefault="00C107B0" w:rsidP="008E4E3F">
      <w:r w:rsidRPr="00C107B0">
        <w:t>Согласно варианту 9 в таблице</w:t>
      </w:r>
      <w:r w:rsidR="00CF700A">
        <w:t>:</w:t>
      </w:r>
    </w:p>
    <w:tbl>
      <w:tblPr>
        <w:tblpPr w:leftFromText="180" w:rightFromText="180" w:vertAnchor="text" w:horzAnchor="margin" w:tblpXSpec="center" w:tblpY="23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4"/>
        <w:gridCol w:w="1644"/>
        <w:gridCol w:w="1644"/>
        <w:gridCol w:w="1644"/>
        <w:gridCol w:w="1644"/>
      </w:tblGrid>
      <w:tr w:rsidR="00D47E4C" w:rsidRPr="00C107B0" w14:paraId="6D202388" w14:textId="77777777" w:rsidTr="00EA392C">
        <w:trPr>
          <w:trHeight w:val="20"/>
        </w:trPr>
        <w:tc>
          <w:tcPr>
            <w:tcW w:w="1644" w:type="dxa"/>
          </w:tcPr>
          <w:p w14:paraId="2CFBE39C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№ варианта</w:t>
            </w:r>
          </w:p>
        </w:tc>
        <w:tc>
          <w:tcPr>
            <w:tcW w:w="1644" w:type="dxa"/>
          </w:tcPr>
          <w:p w14:paraId="56579855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a</w:t>
            </w:r>
          </w:p>
        </w:tc>
        <w:tc>
          <w:tcPr>
            <w:tcW w:w="1644" w:type="dxa"/>
          </w:tcPr>
          <w:p w14:paraId="797BEBB6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b</w:t>
            </w:r>
          </w:p>
        </w:tc>
        <w:tc>
          <w:tcPr>
            <w:tcW w:w="1644" w:type="dxa"/>
          </w:tcPr>
          <w:p w14:paraId="220EA878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d</w:t>
            </w:r>
          </w:p>
        </w:tc>
        <w:tc>
          <w:tcPr>
            <w:tcW w:w="1644" w:type="dxa"/>
          </w:tcPr>
          <w:p w14:paraId="2761C71B" w14:textId="77777777" w:rsidR="00C107B0" w:rsidRPr="00EA392C" w:rsidRDefault="00C107B0" w:rsidP="00882F53">
            <w:pPr>
              <w:jc w:val="center"/>
              <w:rPr>
                <w:sz w:val="24"/>
                <w:szCs w:val="24"/>
              </w:rPr>
            </w:pPr>
            <w:r w:rsidRPr="00EA392C">
              <w:rPr>
                <w:sz w:val="24"/>
                <w:szCs w:val="24"/>
              </w:rPr>
              <w:t>Кол-во входов</w:t>
            </w:r>
            <w:r w:rsidR="00CF700A" w:rsidRPr="00EA392C">
              <w:rPr>
                <w:sz w:val="24"/>
                <w:szCs w:val="24"/>
              </w:rPr>
              <w:t xml:space="preserve"> ИНС</w:t>
            </w:r>
          </w:p>
        </w:tc>
      </w:tr>
      <w:tr w:rsidR="00D47E4C" w:rsidRPr="00C107B0" w14:paraId="49BAF894" w14:textId="77777777" w:rsidTr="00EA392C">
        <w:trPr>
          <w:trHeight w:val="20"/>
        </w:trPr>
        <w:tc>
          <w:tcPr>
            <w:tcW w:w="1644" w:type="dxa"/>
          </w:tcPr>
          <w:p w14:paraId="0500189D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9</w:t>
            </w:r>
          </w:p>
        </w:tc>
        <w:tc>
          <w:tcPr>
            <w:tcW w:w="1644" w:type="dxa"/>
          </w:tcPr>
          <w:p w14:paraId="6FBCEA6B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1</w:t>
            </w:r>
          </w:p>
        </w:tc>
        <w:tc>
          <w:tcPr>
            <w:tcW w:w="1644" w:type="dxa"/>
          </w:tcPr>
          <w:p w14:paraId="3D79EB3B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8</w:t>
            </w:r>
          </w:p>
        </w:tc>
        <w:tc>
          <w:tcPr>
            <w:tcW w:w="1644" w:type="dxa"/>
          </w:tcPr>
          <w:p w14:paraId="094200B1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0.3</w:t>
            </w:r>
          </w:p>
        </w:tc>
        <w:tc>
          <w:tcPr>
            <w:tcW w:w="1644" w:type="dxa"/>
          </w:tcPr>
          <w:p w14:paraId="44213A00" w14:textId="77777777" w:rsidR="00C107B0" w:rsidRPr="00064138" w:rsidRDefault="00C107B0" w:rsidP="00882F53">
            <w:pPr>
              <w:jc w:val="center"/>
              <w:rPr>
                <w:sz w:val="24"/>
                <w:szCs w:val="24"/>
              </w:rPr>
            </w:pPr>
            <w:r w:rsidRPr="00064138">
              <w:rPr>
                <w:sz w:val="24"/>
                <w:szCs w:val="24"/>
              </w:rPr>
              <w:t>5</w:t>
            </w:r>
          </w:p>
        </w:tc>
      </w:tr>
    </w:tbl>
    <w:p w14:paraId="24DF12CB" w14:textId="77777777" w:rsidR="00C107B0" w:rsidRPr="00064138" w:rsidRDefault="00C107B0" w:rsidP="008E4E3F"/>
    <w:p w14:paraId="1CE0C519" w14:textId="77777777" w:rsidR="00C107B0" w:rsidRPr="00064138" w:rsidRDefault="00C107B0" w:rsidP="00EA392C">
      <w:pPr>
        <w:spacing w:before="240"/>
        <w:rPr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bCs/>
                  <w:lang w:val="ru-RU"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)+0.3</m:t>
          </m:r>
        </m:oMath>
      </m:oMathPara>
    </w:p>
    <w:p w14:paraId="75F61144" w14:textId="77777777" w:rsidR="00EA392C" w:rsidRPr="00EA392C" w:rsidRDefault="00EA392C" w:rsidP="00EA392C">
      <w:pPr>
        <w:pStyle w:val="2"/>
      </w:pPr>
      <w:r>
        <w:t>Без адаптивного шага</w:t>
      </w:r>
    </w:p>
    <w:p w14:paraId="7C015EF3" w14:textId="77777777" w:rsidR="00C107B0" w:rsidRPr="00EA392C" w:rsidRDefault="00661DB9" w:rsidP="00661DB9">
      <w:pPr>
        <w:pStyle w:val="3"/>
        <w:rPr>
          <w:lang w:val="ru-RU"/>
        </w:rPr>
      </w:pPr>
      <w:r>
        <w:rPr>
          <w:lang w:val="en-US"/>
        </w:rPr>
        <w:t>lab</w:t>
      </w:r>
      <w:r w:rsidRPr="00EA392C">
        <w:rPr>
          <w:lang w:val="ru-RU"/>
        </w:rPr>
        <w:t>1</w:t>
      </w:r>
      <w:r>
        <w:rPr>
          <w:lang w:val="en-US"/>
        </w:rPr>
        <w:t>u</w:t>
      </w:r>
      <w:r w:rsidRPr="00EA392C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</w:p>
    <w:p w14:paraId="5BA49D37" w14:textId="77777777" w:rsidR="00094C53" w:rsidRPr="00094C53" w:rsidRDefault="00094C53" w:rsidP="00094C53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uninn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>*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Функция по условию (лаб.1 вар.9)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function_lab1_9(x: </w:t>
      </w:r>
      <w:proofErr w:type="spellStart"/>
      <w:r w:rsidRPr="00094C5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-&gt; </w:t>
      </w:r>
      <w:proofErr w:type="spellStart"/>
      <w:r w:rsidRPr="00094C53">
        <w:rPr>
          <w:rFonts w:ascii="JetBrains Mono" w:hAnsi="JetBrains Mono" w:cs="JetBrains Mono"/>
          <w:color w:val="000080"/>
          <w:sz w:val="16"/>
          <w:szCs w:val="16"/>
        </w:rPr>
        <w:t>float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np.sin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 xml:space="preserve">8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* x) +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0.3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br/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br/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br/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():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Создание слоя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Создание нейронной сети с этим слоем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=function_lab1_9)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Набор для предсказания функции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):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Прогон набора _ раз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0.08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Метод для обучения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094C53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f"Average</w:t>
      </w:r>
      <w:proofErr w:type="spellEnd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square</w:t>
      </w:r>
      <w:proofErr w:type="spellEnd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3</w:t>
      </w:r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Вывод на каждой итерации средней ошибки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3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15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094C53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=function_lab1_9)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Набор для тестирования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nn.prediction_results_table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)  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t># Метод для красивого вывода</w:t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r w:rsidRPr="00094C53">
        <w:rPr>
          <w:rFonts w:ascii="JetBrains Mono" w:hAnsi="JetBrains Mono" w:cs="JetBrains Mono"/>
          <w:i/>
          <w:iCs/>
          <w:color w:val="808080"/>
          <w:sz w:val="16"/>
          <w:szCs w:val="16"/>
        </w:rPr>
        <w:br/>
      </w:r>
      <w:proofErr w:type="spellStart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094C53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>__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name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 xml:space="preserve">__ == </w:t>
      </w:r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"__</w:t>
      </w:r>
      <w:proofErr w:type="spellStart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main</w:t>
      </w:r>
      <w:proofErr w:type="spellEnd"/>
      <w:r w:rsidRPr="00094C53">
        <w:rPr>
          <w:rFonts w:ascii="JetBrains Mono" w:hAnsi="JetBrains Mono" w:cs="JetBrains Mono"/>
          <w:b/>
          <w:bCs/>
          <w:color w:val="008000"/>
          <w:sz w:val="16"/>
          <w:szCs w:val="16"/>
        </w:rPr>
        <w:t>__"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094C53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094C53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094C53">
        <w:rPr>
          <w:rFonts w:ascii="JetBrains Mono" w:hAnsi="JetBrains Mono" w:cs="JetBrains Mono"/>
          <w:color w:val="000000"/>
          <w:sz w:val="16"/>
          <w:szCs w:val="16"/>
        </w:rPr>
        <w:t>()</w:t>
      </w:r>
    </w:p>
    <w:p w14:paraId="55303A72" w14:textId="77777777" w:rsidR="00661DB9" w:rsidRDefault="00661DB9" w:rsidP="00661DB9">
      <w:pPr>
        <w:pStyle w:val="4"/>
      </w:pPr>
    </w:p>
    <w:p w14:paraId="363EFDBB" w14:textId="77777777" w:rsidR="00284EEE" w:rsidRDefault="00284EEE" w:rsidP="00284EEE">
      <w:pPr>
        <w:pStyle w:val="2"/>
      </w:pPr>
      <w:r>
        <w:lastRenderedPageBreak/>
        <w:t>Результаты программы</w:t>
      </w:r>
    </w:p>
    <w:p w14:paraId="2998D25D" w14:textId="77777777" w:rsidR="00EA392C" w:rsidRDefault="000417E5" w:rsidP="00284EEE">
      <w:r w:rsidRPr="000417E5">
        <w:rPr>
          <w:noProof/>
        </w:rPr>
        <w:drawing>
          <wp:anchor distT="0" distB="0" distL="114300" distR="114300" simplePos="0" relativeHeight="251668480" behindDoc="0" locked="0" layoutInCell="1" allowOverlap="1" wp14:anchorId="658ABC68" wp14:editId="166AC0CB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6120765" cy="503682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B150C" w14:textId="77777777" w:rsidR="00EA392C" w:rsidRDefault="00EA392C">
      <w:pPr>
        <w:spacing w:after="160" w:line="259" w:lineRule="auto"/>
      </w:pPr>
      <w:r>
        <w:br w:type="page"/>
      </w:r>
    </w:p>
    <w:p w14:paraId="17F35058" w14:textId="77777777" w:rsidR="000417E5" w:rsidRDefault="000417E5" w:rsidP="000417E5">
      <w:pPr>
        <w:pStyle w:val="2"/>
      </w:pPr>
      <w:r>
        <w:lastRenderedPageBreak/>
        <w:t>С адаптивным шагом</w:t>
      </w:r>
    </w:p>
    <w:p w14:paraId="6C5DF16B" w14:textId="77777777" w:rsidR="00912E5D" w:rsidRPr="00912E5D" w:rsidRDefault="00912E5D" w:rsidP="00912E5D">
      <w:r>
        <w:t xml:space="preserve">Для того, чтобы использовать адаптивный шаг, нужно не вводить его в метод </w:t>
      </w:r>
      <w:r>
        <w:rPr>
          <w:lang w:val="en-US"/>
        </w:rPr>
        <w:t>learn</w:t>
      </w:r>
      <w:r>
        <w:t xml:space="preserve"> или вводить </w:t>
      </w:r>
      <w:r>
        <w:rPr>
          <w:lang w:val="en-US"/>
        </w:rPr>
        <w:t>None</w:t>
      </w:r>
      <w:r w:rsidRPr="00912E5D">
        <w:rPr>
          <w:lang w:val="ru-RU"/>
        </w:rPr>
        <w:t>.</w:t>
      </w:r>
    </w:p>
    <w:p w14:paraId="6B039193" w14:textId="77777777" w:rsidR="000417E5" w:rsidRPr="00064138" w:rsidRDefault="00134F71" w:rsidP="000417E5">
      <w:pPr>
        <w:pStyle w:val="3"/>
        <w:rPr>
          <w:lang w:val="en-US"/>
        </w:rPr>
      </w:pPr>
      <w:r>
        <w:rPr>
          <w:lang w:val="en-US"/>
        </w:rPr>
        <w:t>l</w:t>
      </w:r>
      <w:r w:rsidR="000417E5">
        <w:rPr>
          <w:lang w:val="en-US"/>
        </w:rPr>
        <w:t>ab</w:t>
      </w:r>
      <w:r w:rsidR="000417E5">
        <w:t>2</w:t>
      </w:r>
      <w:r w:rsidR="000417E5">
        <w:rPr>
          <w:lang w:val="en-US"/>
        </w:rPr>
        <w:t>u</w:t>
      </w:r>
      <w:r w:rsidR="000417E5" w:rsidRPr="00064138">
        <w:rPr>
          <w:lang w:val="en-US"/>
        </w:rPr>
        <w:t>.</w:t>
      </w:r>
      <w:r w:rsidR="000417E5">
        <w:rPr>
          <w:lang w:val="en-US"/>
        </w:rPr>
        <w:t>py</w:t>
      </w:r>
    </w:p>
    <w:p w14:paraId="02F4B06A" w14:textId="77777777" w:rsidR="00134F71" w:rsidRPr="00134F71" w:rsidRDefault="00134F71" w:rsidP="00134F71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uninn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*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lab1u </w:t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function_lab1_9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():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LayerLinear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=function_lab1_9)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34F71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f"Average</w:t>
      </w:r>
      <w:proofErr w:type="spellEnd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square</w:t>
      </w:r>
      <w:proofErr w:type="spellEnd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t </w:t>
      </w:r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3</w:t>
      </w:r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square_error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3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5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15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34F71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=function_lab1_9)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nn.prediction_results_table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134F71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__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name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 xml:space="preserve">__ == </w:t>
      </w:r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"__</w:t>
      </w:r>
      <w:proofErr w:type="spellStart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main</w:t>
      </w:r>
      <w:proofErr w:type="spellEnd"/>
      <w:r w:rsidRPr="00134F71">
        <w:rPr>
          <w:rFonts w:ascii="JetBrains Mono" w:hAnsi="JetBrains Mono" w:cs="JetBrains Mono"/>
          <w:b/>
          <w:bCs/>
          <w:color w:val="008000"/>
          <w:sz w:val="16"/>
          <w:szCs w:val="16"/>
        </w:rPr>
        <w:t>__"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134F71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34F71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134F71">
        <w:rPr>
          <w:rFonts w:ascii="JetBrains Mono" w:hAnsi="JetBrains Mono" w:cs="JetBrains Mono"/>
          <w:color w:val="000000"/>
          <w:sz w:val="16"/>
          <w:szCs w:val="16"/>
        </w:rPr>
        <w:t>()</w:t>
      </w:r>
    </w:p>
    <w:p w14:paraId="0020774D" w14:textId="77777777" w:rsidR="000417E5" w:rsidRDefault="000417E5" w:rsidP="000417E5">
      <w:pPr>
        <w:pStyle w:val="4"/>
      </w:pPr>
    </w:p>
    <w:p w14:paraId="788D7F91" w14:textId="77777777" w:rsidR="000417E5" w:rsidRDefault="000417E5" w:rsidP="000417E5">
      <w:pPr>
        <w:pStyle w:val="2"/>
      </w:pPr>
      <w:r>
        <w:lastRenderedPageBreak/>
        <w:t>Результаты программы</w:t>
      </w:r>
    </w:p>
    <w:p w14:paraId="6763D029" w14:textId="77777777" w:rsidR="00284EEE" w:rsidRDefault="000417E5" w:rsidP="00284EEE">
      <w:r w:rsidRPr="000417E5">
        <w:rPr>
          <w:noProof/>
        </w:rPr>
        <w:drawing>
          <wp:anchor distT="0" distB="0" distL="114300" distR="114300" simplePos="0" relativeHeight="251670528" behindDoc="0" locked="0" layoutInCell="1" allowOverlap="1" wp14:anchorId="1872EB83" wp14:editId="0BC1CA2C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6120765" cy="497713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59387" w14:textId="77777777" w:rsidR="00912E5D" w:rsidRDefault="00912E5D">
      <w:pPr>
        <w:spacing w:after="160" w:line="259" w:lineRule="auto"/>
      </w:pPr>
    </w:p>
    <w:p w14:paraId="51698BB1" w14:textId="77777777" w:rsidR="000417E5" w:rsidRDefault="00912E5D">
      <w:pPr>
        <w:spacing w:after="160" w:line="259" w:lineRule="auto"/>
      </w:pPr>
      <w:r>
        <w:t>Благодаря адаптивному шагу</w:t>
      </w:r>
      <w:r w:rsidR="003F4639">
        <w:t xml:space="preserve"> нейронная сеть достигает лучших результатов за одинаковое количество повторений.</w:t>
      </w:r>
      <w:r w:rsidR="000417E5">
        <w:br w:type="page"/>
      </w:r>
    </w:p>
    <w:p w14:paraId="5920E3A2" w14:textId="77777777" w:rsidR="00051F26" w:rsidRDefault="00383BD9" w:rsidP="00383BD9">
      <w:pPr>
        <w:pStyle w:val="1"/>
      </w:pPr>
      <w:r w:rsidRPr="00383BD9">
        <w:lastRenderedPageBreak/>
        <w:t>Нелинейные ИНС в задачах прогнозирования</w:t>
      </w:r>
    </w:p>
    <w:p w14:paraId="5DC9B1FD" w14:textId="77777777" w:rsidR="00051F26" w:rsidRPr="00A86B65" w:rsidRDefault="00051F26" w:rsidP="00051F26">
      <w:pPr>
        <w:pStyle w:val="3"/>
      </w:pPr>
      <w:r w:rsidRPr="00A86B65">
        <w:t xml:space="preserve">Цель работы: </w:t>
      </w:r>
    </w:p>
    <w:p w14:paraId="1DBE2595" w14:textId="77777777" w:rsidR="00051F26" w:rsidRPr="00383BD9" w:rsidRDefault="00383BD9" w:rsidP="00051F26">
      <w:pPr>
        <w:rPr>
          <w:lang w:val="ru-RU"/>
        </w:rPr>
      </w:pPr>
      <w:r w:rsidRPr="00383BD9">
        <w:rPr>
          <w:lang w:val="ru-RU"/>
        </w:rPr>
        <w:t>Изучить обучение и функционирование нелинейной ИНС при решении задач прогнозирования</w:t>
      </w:r>
    </w:p>
    <w:p w14:paraId="22B48379" w14:textId="77777777" w:rsidR="00051F26" w:rsidRPr="00A86B65" w:rsidRDefault="00051F26" w:rsidP="00051F26">
      <w:pPr>
        <w:pStyle w:val="3"/>
        <w:rPr>
          <w:lang w:val="ru-RU"/>
        </w:rPr>
      </w:pPr>
      <w:r w:rsidRPr="00A86B65">
        <w:t>Постановка задачи</w:t>
      </w:r>
      <w:r w:rsidRPr="00A86B65">
        <w:rPr>
          <w:lang w:val="ru-RU"/>
        </w:rPr>
        <w:t>:</w:t>
      </w:r>
    </w:p>
    <w:p w14:paraId="0224713B" w14:textId="77777777" w:rsidR="00383BD9" w:rsidRPr="00383BD9" w:rsidRDefault="00383BD9" w:rsidP="00422142">
      <w:pPr>
        <w:rPr>
          <w:snapToGrid w:val="0"/>
          <w:lang w:val="ru-RU" w:eastAsia="ru-RU"/>
        </w:rPr>
      </w:pPr>
      <w:r w:rsidRPr="00383BD9">
        <w:rPr>
          <w:snapToGrid w:val="0"/>
          <w:lang w:val="ru-RU" w:eastAsia="ru-RU"/>
        </w:rPr>
        <w:t xml:space="preserve">Написать на любом ЯВУ программу моделирования прогнозирующей нелинейной ИНС. Для тестирования использовать функцию </w:t>
      </w:r>
    </w:p>
    <w:p w14:paraId="4B18A7B8" w14:textId="77777777" w:rsidR="00383BD9" w:rsidRPr="00422142" w:rsidRDefault="00422142" w:rsidP="00422142">
      <w:pPr>
        <w:rPr>
          <w:lang w:val="ru-RU" w:eastAsia="ru-BY"/>
        </w:rPr>
      </w:pPr>
      <m:oMath>
        <m:r>
          <w:rPr>
            <w:rFonts w:ascii="Cambria Math"/>
            <w:lang w:val="ru-RU" w:eastAsia="ru-BY"/>
          </w:rPr>
          <m:t>y=a</m:t>
        </m:r>
        <m:func>
          <m:funcPr>
            <m:ctrlPr>
              <w:rPr>
                <w:rFonts w:ascii="Cambria Math" w:hAnsi="Cambria Math"/>
                <w:i/>
                <w:lang w:val="ru-RU" w:eastAsia="ru-BY"/>
              </w:rPr>
            </m:ctrlPr>
          </m:funcPr>
          <m:fName>
            <m:r>
              <w:rPr>
                <w:rFonts w:ascii="Cambria Math"/>
                <w:lang w:val="ru-RU" w:eastAsia="ru-BY"/>
              </w:rPr>
              <m:t>cos</m:t>
            </m:r>
          </m:fName>
          <m:e>
            <m:r>
              <w:rPr>
                <w:rFonts w:ascii="Cambria Math"/>
                <w:lang w:val="ru-RU" w:eastAsia="ru-BY"/>
              </w:rPr>
              <m:t>(</m:t>
            </m:r>
          </m:e>
        </m:func>
        <m:r>
          <w:rPr>
            <w:rFonts w:ascii="Cambria Math"/>
            <w:lang w:val="ru-RU" w:eastAsia="ru-BY"/>
          </w:rPr>
          <m:t>bx)+c</m:t>
        </m:r>
        <m:func>
          <m:funcPr>
            <m:ctrlPr>
              <w:rPr>
                <w:rFonts w:ascii="Cambria Math" w:hAnsi="Cambria Math"/>
                <w:i/>
                <w:lang w:val="ru-RU" w:eastAsia="ru-BY"/>
              </w:rPr>
            </m:ctrlPr>
          </m:funcPr>
          <m:fName>
            <m:r>
              <w:rPr>
                <w:rFonts w:ascii="Cambria Math"/>
                <w:lang w:val="ru-RU" w:eastAsia="ru-BY"/>
              </w:rPr>
              <m:t>sin</m:t>
            </m:r>
          </m:fName>
          <m:e>
            <m:r>
              <w:rPr>
                <w:rFonts w:ascii="Cambria Math"/>
                <w:lang w:val="ru-RU" w:eastAsia="ru-BY"/>
              </w:rPr>
              <m:t>(</m:t>
            </m:r>
          </m:e>
        </m:func>
        <m:r>
          <w:rPr>
            <w:rFonts w:ascii="Cambria Math"/>
            <w:lang w:val="ru-RU" w:eastAsia="ru-BY"/>
          </w:rPr>
          <m:t>dx)</m:t>
        </m:r>
      </m:oMath>
      <w:r w:rsidR="00383BD9" w:rsidRPr="00383BD9">
        <w:rPr>
          <w:lang w:val="ru-RU" w:eastAsia="ru-BY"/>
        </w:rPr>
        <w:t xml:space="preserve"> .</w:t>
      </w:r>
    </w:p>
    <w:p w14:paraId="0BE71C09" w14:textId="77777777" w:rsidR="00383BD9" w:rsidRPr="00383BD9" w:rsidRDefault="00383BD9" w:rsidP="00422142">
      <w:pPr>
        <w:rPr>
          <w:lang w:val="ru-RU" w:eastAsia="ru-BY"/>
        </w:rPr>
      </w:pPr>
      <w:r w:rsidRPr="00383BD9">
        <w:rPr>
          <w:lang w:val="ru-RU" w:eastAsia="ru-BY"/>
        </w:rPr>
        <w:t>Варианты заданий приведены в следующей таблице:</w:t>
      </w:r>
    </w:p>
    <w:p w14:paraId="3C2B35C0" w14:textId="77777777" w:rsidR="00383BD9" w:rsidRPr="00383BD9" w:rsidRDefault="00383BD9" w:rsidP="00383BD9">
      <w:pPr>
        <w:spacing w:after="0" w:line="240" w:lineRule="auto"/>
        <w:rPr>
          <w:rFonts w:eastAsia="Times New Roman"/>
          <w:sz w:val="20"/>
          <w:szCs w:val="20"/>
          <w:lang w:val="ru-RU" w:eastAsia="ru-BY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850"/>
        <w:gridCol w:w="851"/>
        <w:gridCol w:w="850"/>
        <w:gridCol w:w="851"/>
        <w:gridCol w:w="1417"/>
        <w:gridCol w:w="2126"/>
      </w:tblGrid>
      <w:tr w:rsidR="00383BD9" w:rsidRPr="00383BD9" w14:paraId="3B906EBA" w14:textId="77777777" w:rsidTr="002343C2">
        <w:trPr>
          <w:trHeight w:val="510"/>
          <w:jc w:val="center"/>
        </w:trPr>
        <w:tc>
          <w:tcPr>
            <w:tcW w:w="1555" w:type="dxa"/>
          </w:tcPr>
          <w:p w14:paraId="60B9CE3B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№ варианта</w:t>
            </w:r>
          </w:p>
        </w:tc>
        <w:tc>
          <w:tcPr>
            <w:tcW w:w="850" w:type="dxa"/>
          </w:tcPr>
          <w:p w14:paraId="53299236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en-US" w:eastAsia="ru-BY"/>
              </w:rPr>
            </w:pPr>
            <w:r w:rsidRPr="00383BD9">
              <w:rPr>
                <w:rFonts w:eastAsia="Times New Roman"/>
                <w:lang w:val="en-US" w:eastAsia="ru-BY"/>
              </w:rPr>
              <w:t>a</w:t>
            </w:r>
          </w:p>
        </w:tc>
        <w:tc>
          <w:tcPr>
            <w:tcW w:w="851" w:type="dxa"/>
          </w:tcPr>
          <w:p w14:paraId="7CDB0737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en-US" w:eastAsia="ru-BY"/>
              </w:rPr>
            </w:pPr>
            <w:r w:rsidRPr="00383BD9">
              <w:rPr>
                <w:rFonts w:eastAsia="Times New Roman"/>
                <w:lang w:val="en-US" w:eastAsia="ru-BY"/>
              </w:rPr>
              <w:t xml:space="preserve">b </w:t>
            </w:r>
          </w:p>
        </w:tc>
        <w:tc>
          <w:tcPr>
            <w:tcW w:w="850" w:type="dxa"/>
          </w:tcPr>
          <w:p w14:paraId="79B0D4DE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en-US" w:eastAsia="ru-BY"/>
              </w:rPr>
            </w:pPr>
            <w:r w:rsidRPr="00383BD9">
              <w:rPr>
                <w:rFonts w:eastAsia="Times New Roman"/>
                <w:lang w:val="en-US" w:eastAsia="ru-BY"/>
              </w:rPr>
              <w:t xml:space="preserve">с </w:t>
            </w:r>
          </w:p>
        </w:tc>
        <w:tc>
          <w:tcPr>
            <w:tcW w:w="851" w:type="dxa"/>
          </w:tcPr>
          <w:p w14:paraId="0FE34DA6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en-US" w:eastAsia="ru-BY"/>
              </w:rPr>
            </w:pPr>
            <w:r w:rsidRPr="00383BD9">
              <w:rPr>
                <w:rFonts w:eastAsia="Times New Roman"/>
                <w:lang w:val="en-US" w:eastAsia="ru-BY"/>
              </w:rPr>
              <w:t>d</w:t>
            </w:r>
          </w:p>
        </w:tc>
        <w:tc>
          <w:tcPr>
            <w:tcW w:w="1417" w:type="dxa"/>
          </w:tcPr>
          <w:p w14:paraId="1E269CAB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Кол-во входов</w:t>
            </w:r>
          </w:p>
        </w:tc>
        <w:tc>
          <w:tcPr>
            <w:tcW w:w="2126" w:type="dxa"/>
          </w:tcPr>
          <w:p w14:paraId="4A550AE9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Кол-во НЭ в скрытом слое</w:t>
            </w:r>
          </w:p>
        </w:tc>
      </w:tr>
      <w:tr w:rsidR="00383BD9" w:rsidRPr="00383BD9" w14:paraId="230D4158" w14:textId="77777777" w:rsidTr="002343C2">
        <w:trPr>
          <w:trHeight w:val="510"/>
          <w:jc w:val="center"/>
        </w:trPr>
        <w:tc>
          <w:tcPr>
            <w:tcW w:w="1555" w:type="dxa"/>
          </w:tcPr>
          <w:p w14:paraId="2EF4A67F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9</w:t>
            </w:r>
          </w:p>
        </w:tc>
        <w:tc>
          <w:tcPr>
            <w:tcW w:w="850" w:type="dxa"/>
          </w:tcPr>
          <w:p w14:paraId="7AA41034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0.1</w:t>
            </w:r>
          </w:p>
        </w:tc>
        <w:tc>
          <w:tcPr>
            <w:tcW w:w="851" w:type="dxa"/>
          </w:tcPr>
          <w:p w14:paraId="030E9255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0.3</w:t>
            </w:r>
          </w:p>
        </w:tc>
        <w:tc>
          <w:tcPr>
            <w:tcW w:w="850" w:type="dxa"/>
          </w:tcPr>
          <w:p w14:paraId="611068AB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0.08</w:t>
            </w:r>
          </w:p>
        </w:tc>
        <w:tc>
          <w:tcPr>
            <w:tcW w:w="851" w:type="dxa"/>
          </w:tcPr>
          <w:p w14:paraId="4D8C6541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0.3</w:t>
            </w:r>
          </w:p>
        </w:tc>
        <w:tc>
          <w:tcPr>
            <w:tcW w:w="1417" w:type="dxa"/>
          </w:tcPr>
          <w:p w14:paraId="1E154622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10</w:t>
            </w:r>
          </w:p>
        </w:tc>
        <w:tc>
          <w:tcPr>
            <w:tcW w:w="2126" w:type="dxa"/>
          </w:tcPr>
          <w:p w14:paraId="31303FD3" w14:textId="77777777" w:rsidR="00383BD9" w:rsidRPr="00383BD9" w:rsidRDefault="00383BD9" w:rsidP="00383BD9">
            <w:pPr>
              <w:spacing w:after="0" w:line="240" w:lineRule="auto"/>
              <w:jc w:val="center"/>
              <w:rPr>
                <w:rFonts w:eastAsia="Times New Roman"/>
                <w:lang w:val="ru-RU" w:eastAsia="ru-BY"/>
              </w:rPr>
            </w:pPr>
            <w:r w:rsidRPr="00383BD9">
              <w:rPr>
                <w:rFonts w:eastAsia="Times New Roman"/>
                <w:lang w:val="ru-RU" w:eastAsia="ru-BY"/>
              </w:rPr>
              <w:t>4</w:t>
            </w:r>
          </w:p>
        </w:tc>
      </w:tr>
    </w:tbl>
    <w:p w14:paraId="4E908F94" w14:textId="77777777" w:rsidR="00383BD9" w:rsidRPr="00383BD9" w:rsidRDefault="00383BD9" w:rsidP="00383BD9">
      <w:pPr>
        <w:spacing w:after="0" w:line="240" w:lineRule="auto"/>
        <w:rPr>
          <w:rFonts w:eastAsia="Times New Roman"/>
          <w:sz w:val="20"/>
          <w:szCs w:val="20"/>
          <w:lang w:val="en-US" w:eastAsia="ru-BY"/>
        </w:rPr>
      </w:pPr>
    </w:p>
    <w:p w14:paraId="1AE10CF7" w14:textId="77777777" w:rsidR="001D53C8" w:rsidRPr="001D53C8" w:rsidRDefault="001D53C8" w:rsidP="00422142">
      <w:pPr>
        <w:rPr>
          <w:lang w:val="en-US" w:eastAsia="ru-BY"/>
        </w:rPr>
      </w:pPr>
      <m:oMath>
        <m:r>
          <w:rPr>
            <w:rFonts w:ascii="Cambria Math"/>
            <w:lang w:val="ru-RU" w:eastAsia="ru-BY"/>
          </w:rPr>
          <m:t>y</m:t>
        </m:r>
        <m:r>
          <w:rPr>
            <w:rFonts w:ascii="Cambria Math"/>
            <w:lang w:val="en-US" w:eastAsia="ru-BY"/>
          </w:rPr>
          <m:t>=</m:t>
        </m:r>
        <m:r>
          <w:rPr>
            <w:rFonts w:ascii="Cambria Math"/>
            <w:lang w:val="ru-RU" w:eastAsia="ru-BY"/>
          </w:rPr>
          <m:t>0</m:t>
        </m:r>
        <m:r>
          <w:rPr>
            <w:rFonts w:ascii="Cambria Math"/>
            <w:lang w:val="en-US" w:eastAsia="ru-BY"/>
          </w:rPr>
          <m:t>.1</m:t>
        </m:r>
        <m:func>
          <m:funcPr>
            <m:ctrlPr>
              <w:rPr>
                <w:rFonts w:ascii="Cambria Math" w:hAnsi="Cambria Math"/>
                <w:i/>
                <w:lang w:val="ru-RU" w:eastAsia="ru-BY"/>
              </w:rPr>
            </m:ctrlPr>
          </m:funcPr>
          <m:fName>
            <m:r>
              <w:rPr>
                <w:rFonts w:ascii="Cambria Math"/>
                <w:lang w:val="ru-RU" w:eastAsia="ru-BY"/>
              </w:rPr>
              <m:t>cos</m:t>
            </m:r>
          </m:fName>
          <m:e>
            <m:r>
              <w:rPr>
                <w:rFonts w:ascii="Cambria Math"/>
                <w:lang w:val="en-US" w:eastAsia="ru-BY"/>
              </w:rPr>
              <m:t>(</m:t>
            </m:r>
          </m:e>
        </m:func>
        <m:r>
          <w:rPr>
            <w:rFonts w:ascii="Cambria Math"/>
            <w:lang w:val="en-US" w:eastAsia="ru-BY"/>
          </w:rPr>
          <m:t>0.3</m:t>
        </m:r>
        <m:r>
          <w:rPr>
            <w:rFonts w:ascii="Cambria Math"/>
            <w:lang w:val="ru-RU" w:eastAsia="ru-BY"/>
          </w:rPr>
          <m:t>x</m:t>
        </m:r>
        <m:r>
          <w:rPr>
            <w:rFonts w:ascii="Cambria Math"/>
            <w:lang w:val="en-US" w:eastAsia="ru-BY"/>
          </w:rPr>
          <m:t>)+0.08</m:t>
        </m:r>
        <m:func>
          <m:funcPr>
            <m:ctrlPr>
              <w:rPr>
                <w:rFonts w:ascii="Cambria Math" w:hAnsi="Cambria Math"/>
                <w:i/>
                <w:lang w:val="ru-RU" w:eastAsia="ru-BY"/>
              </w:rPr>
            </m:ctrlPr>
          </m:funcPr>
          <m:fName>
            <m:r>
              <w:rPr>
                <w:rFonts w:ascii="Cambria Math"/>
                <w:lang w:val="ru-RU" w:eastAsia="ru-BY"/>
              </w:rPr>
              <m:t>sin</m:t>
            </m:r>
          </m:fName>
          <m:e>
            <m:r>
              <w:rPr>
                <w:rFonts w:ascii="Cambria Math"/>
                <w:lang w:val="en-US" w:eastAsia="ru-BY"/>
              </w:rPr>
              <m:t>(</m:t>
            </m:r>
          </m:e>
        </m:func>
        <m:r>
          <w:rPr>
            <w:rFonts w:ascii="Cambria Math"/>
            <w:lang w:val="en-US" w:eastAsia="ru-BY"/>
          </w:rPr>
          <m:t>0.3</m:t>
        </m:r>
        <m:r>
          <w:rPr>
            <w:rFonts w:ascii="Cambria Math"/>
            <w:lang w:val="ru-RU" w:eastAsia="ru-BY"/>
          </w:rPr>
          <m:t>x</m:t>
        </m:r>
        <m:r>
          <w:rPr>
            <w:rFonts w:ascii="Cambria Math"/>
            <w:lang w:val="en-US" w:eastAsia="ru-BY"/>
          </w:rPr>
          <m:t>)</m:t>
        </m:r>
      </m:oMath>
      <w:r w:rsidRPr="001D53C8">
        <w:rPr>
          <w:lang w:val="en-US" w:eastAsia="ru-BY"/>
        </w:rPr>
        <w:t xml:space="preserve"> .</w:t>
      </w:r>
    </w:p>
    <w:p w14:paraId="46BB1E4C" w14:textId="77777777" w:rsidR="00383BD9" w:rsidRPr="00A42457" w:rsidRDefault="00383BD9" w:rsidP="00422142">
      <w:pPr>
        <w:rPr>
          <w:lang w:val="ru-RU" w:eastAsia="ru-BY"/>
        </w:rPr>
      </w:pPr>
      <w:r w:rsidRPr="00383BD9">
        <w:rPr>
          <w:lang w:val="ru-RU" w:eastAsia="ru-BY"/>
        </w:rPr>
        <w:t xml:space="preserve">Для прогнозирования использовать многослойную ИНС с одним скрытым слоем. В качестве функций активации для скрытого слоя использовать </w:t>
      </w:r>
      <w:proofErr w:type="spellStart"/>
      <w:r w:rsidRPr="00383BD9">
        <w:rPr>
          <w:lang w:val="ru-RU" w:eastAsia="ru-BY"/>
        </w:rPr>
        <w:t>сигмоидную</w:t>
      </w:r>
      <w:proofErr w:type="spellEnd"/>
      <w:r w:rsidRPr="00383BD9">
        <w:rPr>
          <w:lang w:val="ru-RU" w:eastAsia="ru-BY"/>
        </w:rPr>
        <w:t xml:space="preserve"> функцию, для выходного - линейную.</w:t>
      </w:r>
    </w:p>
    <w:p w14:paraId="138616CA" w14:textId="77777777" w:rsidR="00383BD9" w:rsidRPr="00383BD9" w:rsidRDefault="00383BD9" w:rsidP="00383BD9">
      <w:pPr>
        <w:spacing w:after="0" w:line="240" w:lineRule="auto"/>
        <w:rPr>
          <w:rFonts w:eastAsia="Times New Roman"/>
          <w:sz w:val="20"/>
          <w:szCs w:val="20"/>
          <w:lang w:val="ru-RU" w:eastAsia="ru-BY"/>
        </w:rPr>
      </w:pPr>
    </w:p>
    <w:p w14:paraId="1A24FA4F" w14:textId="77777777" w:rsidR="00051F26" w:rsidRDefault="00051F26" w:rsidP="00051F26">
      <w:pPr>
        <w:pStyle w:val="2"/>
      </w:pPr>
      <w:r>
        <w:t>Без адаптивного шага</w:t>
      </w:r>
    </w:p>
    <w:p w14:paraId="17A361A6" w14:textId="77777777" w:rsidR="00A42457" w:rsidRPr="00064138" w:rsidRDefault="00A42457" w:rsidP="00A42457">
      <w:pPr>
        <w:pStyle w:val="3"/>
        <w:rPr>
          <w:lang w:val="en-US"/>
        </w:rPr>
      </w:pPr>
      <w:r>
        <w:rPr>
          <w:lang w:val="en-US"/>
        </w:rPr>
        <w:t>lab3u</w:t>
      </w:r>
      <w:r w:rsidRPr="00064138">
        <w:rPr>
          <w:lang w:val="en-US"/>
        </w:rPr>
        <w:t>.</w:t>
      </w:r>
      <w:r>
        <w:rPr>
          <w:lang w:val="en-US"/>
        </w:rPr>
        <w:t>py</w:t>
      </w:r>
    </w:p>
    <w:p w14:paraId="71E5D293" w14:textId="77777777" w:rsidR="001D53C8" w:rsidRDefault="001D53C8" w:rsidP="001D53C8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uninn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*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function_lab3_9(x):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return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0.1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*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np.cos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0.3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* x) +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0.08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*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np.sin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0.3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* x)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():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), 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f_act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funsact.sigmoid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d_f_act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funsact.d_sigmoid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),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Layer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=function_lab3_9)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3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15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=function_lab3_9)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0.05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1000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f"-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Learning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times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-"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start_time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time.time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thousand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_ </w:t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-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alpha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)[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lastRenderedPageBreak/>
        <w:t xml:space="preserve">       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f"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thousand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r w:rsidRPr="001D53C8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5d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x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.5e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f"-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Learning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time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time.time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() -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start_time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seconds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-"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nn.prediction_results_table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1D53C8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__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name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 xml:space="preserve">__ == </w:t>
      </w:r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"__</w:t>
      </w:r>
      <w:proofErr w:type="spellStart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main</w:t>
      </w:r>
      <w:proofErr w:type="spellEnd"/>
      <w:r w:rsidRPr="001D53C8">
        <w:rPr>
          <w:rFonts w:ascii="JetBrains Mono" w:hAnsi="JetBrains Mono" w:cs="JetBrains Mono"/>
          <w:b/>
          <w:bCs/>
          <w:color w:val="008000"/>
          <w:sz w:val="16"/>
          <w:szCs w:val="16"/>
        </w:rPr>
        <w:t>__"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1D53C8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1D53C8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1D53C8">
        <w:rPr>
          <w:rFonts w:ascii="JetBrains Mono" w:hAnsi="JetBrains Mono" w:cs="JetBrains Mono"/>
          <w:color w:val="000000"/>
          <w:sz w:val="16"/>
          <w:szCs w:val="16"/>
        </w:rPr>
        <w:t>()</w:t>
      </w:r>
    </w:p>
    <w:p w14:paraId="18CC573A" w14:textId="77777777" w:rsidR="00A42457" w:rsidRPr="0009535D" w:rsidRDefault="0009535D" w:rsidP="0009535D">
      <w:pPr>
        <w:spacing w:after="160" w:line="259" w:lineRule="auto"/>
        <w:rPr>
          <w:rFonts w:ascii="JetBrains Mono" w:eastAsia="Times New Roman" w:hAnsi="JetBrains Mono" w:cs="JetBrains Mono"/>
          <w:color w:val="000000"/>
          <w:sz w:val="16"/>
          <w:szCs w:val="16"/>
          <w:lang w:eastAsia="ru-BY"/>
        </w:rPr>
      </w:pPr>
      <w:r>
        <w:rPr>
          <w:rFonts w:ascii="JetBrains Mono" w:hAnsi="JetBrains Mono" w:cs="JetBrains Mono"/>
          <w:color w:val="000000"/>
          <w:sz w:val="16"/>
          <w:szCs w:val="16"/>
        </w:rPr>
        <w:br w:type="page"/>
      </w:r>
    </w:p>
    <w:p w14:paraId="723B0F6E" w14:textId="77777777" w:rsidR="00A24329" w:rsidRPr="00A24329" w:rsidRDefault="0009535D" w:rsidP="00A24329">
      <w:pPr>
        <w:pStyle w:val="2"/>
        <w:jc w:val="left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475BBB3" wp14:editId="53AE80F7">
            <wp:simplePos x="0" y="0"/>
            <wp:positionH relativeFrom="column">
              <wp:posOffset>2296160</wp:posOffset>
            </wp:positionH>
            <wp:positionV relativeFrom="paragraph">
              <wp:posOffset>2241398</wp:posOffset>
            </wp:positionV>
            <wp:extent cx="3449320" cy="3315970"/>
            <wp:effectExtent l="0" t="0" r="0" b="0"/>
            <wp:wrapSquare wrapText="bothSides"/>
            <wp:docPr id="23" name="Рисунок 23" descr="Добавить смайлик &amp;quot;booba&amp;quot; и &amp;quot;no booba&amp;quot; | Форум социальной инженерии Lolz.gu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Добавить смайлик &amp;quot;booba&amp;quot; и &amp;quot;no booba&amp;quot; | Форум социальной инженерии Lolz.gu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44932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4F5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689673BF" wp14:editId="6EE3556E">
            <wp:simplePos x="0" y="0"/>
            <wp:positionH relativeFrom="column">
              <wp:posOffset>33121</wp:posOffset>
            </wp:positionH>
            <wp:positionV relativeFrom="paragraph">
              <wp:posOffset>5911215</wp:posOffset>
            </wp:positionV>
            <wp:extent cx="5979795" cy="3152775"/>
            <wp:effectExtent l="0" t="0" r="1905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2513E25" wp14:editId="21C9DB8C">
            <wp:simplePos x="0" y="0"/>
            <wp:positionH relativeFrom="column">
              <wp:posOffset>-62052</wp:posOffset>
            </wp:positionH>
            <wp:positionV relativeFrom="paragraph">
              <wp:posOffset>359714</wp:posOffset>
            </wp:positionV>
            <wp:extent cx="4608195" cy="5551805"/>
            <wp:effectExtent l="0" t="0" r="190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C8">
        <w:t>Результаты программы</w:t>
      </w:r>
    </w:p>
    <w:p w14:paraId="5ECBD41D" w14:textId="77777777" w:rsidR="00A24329" w:rsidRDefault="00A24329">
      <w:pPr>
        <w:spacing w:after="160" w:line="259" w:lineRule="auto"/>
        <w:rPr>
          <w:rFonts w:eastAsiaTheme="majorEastAsia"/>
          <w:b/>
          <w:bCs/>
          <w:sz w:val="30"/>
          <w:szCs w:val="30"/>
        </w:rPr>
      </w:pPr>
      <w:r>
        <w:br w:type="page"/>
      </w:r>
    </w:p>
    <w:p w14:paraId="4C953EC4" w14:textId="77777777" w:rsidR="003074F5" w:rsidRDefault="003074F5" w:rsidP="003074F5">
      <w:pPr>
        <w:pStyle w:val="2"/>
      </w:pPr>
      <w:r>
        <w:lastRenderedPageBreak/>
        <w:t>С адаптивным шагом</w:t>
      </w:r>
    </w:p>
    <w:p w14:paraId="1495C411" w14:textId="77777777" w:rsidR="00A42457" w:rsidRPr="00A42457" w:rsidRDefault="00A42457" w:rsidP="00A42457">
      <w:pPr>
        <w:pStyle w:val="3"/>
        <w:rPr>
          <w:lang w:val="ru-RU"/>
        </w:rPr>
      </w:pPr>
      <w:r>
        <w:rPr>
          <w:lang w:val="en-US"/>
        </w:rPr>
        <w:t>lab</w:t>
      </w:r>
      <w:r w:rsidRPr="00064138">
        <w:rPr>
          <w:lang w:val="ru-RU"/>
        </w:rPr>
        <w:t>4</w:t>
      </w:r>
      <w:r>
        <w:rPr>
          <w:lang w:val="en-US"/>
        </w:rPr>
        <w:t>u</w:t>
      </w:r>
      <w:r w:rsidRPr="00EA392C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</w:p>
    <w:p w14:paraId="508F7201" w14:textId="77777777" w:rsidR="003074F5" w:rsidRPr="003074F5" w:rsidRDefault="003074F5" w:rsidP="003074F5">
      <w:pPr>
        <w:pStyle w:val="HTML"/>
        <w:shd w:val="clear" w:color="auto" w:fill="FFFFFF"/>
        <w:rPr>
          <w:rFonts w:ascii="JetBrains Mono" w:hAnsi="JetBrains Mono" w:cs="JetBrains Mono"/>
          <w:color w:val="000000"/>
          <w:sz w:val="16"/>
          <w:szCs w:val="16"/>
        </w:rPr>
      </w:pP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uninn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*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from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lab3u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import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function_lab3_9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def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():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NeuralNetwork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LayerSigmoid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)),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LayerLinear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660099"/>
          <w:sz w:val="16"/>
          <w:szCs w:val="16"/>
        </w:rPr>
        <w:t>lens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=(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4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=function_lab3_9)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predict_set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3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15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0.1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660099"/>
          <w:sz w:val="16"/>
          <w:szCs w:val="16"/>
        </w:rPr>
        <w:t>function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=function_lab3_9)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30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1000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f"-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Learning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*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times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-"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start_time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time.time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thousand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times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for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_ </w:t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in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range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-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1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):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=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nn.learn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learn_e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)[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>0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]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   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f"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thousand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+ </w:t>
      </w:r>
      <w:r w:rsidRPr="003074F5">
        <w:rPr>
          <w:rFonts w:ascii="JetBrains Mono" w:hAnsi="JetBrains Mono" w:cs="JetBrains Mono"/>
          <w:color w:val="0000FF"/>
          <w:sz w:val="16"/>
          <w:szCs w:val="16"/>
        </w:rPr>
        <w:t xml:space="preserve">1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5d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x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sep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error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error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: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.5e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"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80"/>
          <w:sz w:val="16"/>
          <w:szCs w:val="16"/>
        </w:rPr>
        <w:t>print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f"-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Learning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time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: </w:t>
      </w:r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{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time.time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() -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start_time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}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seconds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 xml:space="preserve"> -"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nn.prediction_results_table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test_x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,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test_e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)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</w:r>
      <w:proofErr w:type="spellStart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>if</w:t>
      </w:r>
      <w:proofErr w:type="spellEnd"/>
      <w:r w:rsidRPr="003074F5">
        <w:rPr>
          <w:rFonts w:ascii="JetBrains Mono" w:hAnsi="JetBrains Mono" w:cs="JetBrains Mono"/>
          <w:b/>
          <w:bCs/>
          <w:color w:val="000080"/>
          <w:sz w:val="16"/>
          <w:szCs w:val="16"/>
        </w:rPr>
        <w:t xml:space="preserve"> 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__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name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 xml:space="preserve">__ == </w:t>
      </w:r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"__</w:t>
      </w:r>
      <w:proofErr w:type="spellStart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main</w:t>
      </w:r>
      <w:proofErr w:type="spellEnd"/>
      <w:r w:rsidRPr="003074F5">
        <w:rPr>
          <w:rFonts w:ascii="JetBrains Mono" w:hAnsi="JetBrains Mono" w:cs="JetBrains Mono"/>
          <w:b/>
          <w:bCs/>
          <w:color w:val="008000"/>
          <w:sz w:val="16"/>
          <w:szCs w:val="16"/>
        </w:rPr>
        <w:t>__"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t>:</w:t>
      </w:r>
      <w:r w:rsidRPr="003074F5">
        <w:rPr>
          <w:rFonts w:ascii="JetBrains Mono" w:hAnsi="JetBrains Mono" w:cs="JetBrains Mono"/>
          <w:color w:val="000000"/>
          <w:sz w:val="16"/>
          <w:szCs w:val="16"/>
        </w:rPr>
        <w:br/>
        <w:t xml:space="preserve">    </w:t>
      </w:r>
      <w:proofErr w:type="spellStart"/>
      <w:r w:rsidRPr="003074F5">
        <w:rPr>
          <w:rFonts w:ascii="JetBrains Mono" w:hAnsi="JetBrains Mono" w:cs="JetBrains Mono"/>
          <w:color w:val="000000"/>
          <w:sz w:val="16"/>
          <w:szCs w:val="16"/>
        </w:rPr>
        <w:t>main</w:t>
      </w:r>
      <w:proofErr w:type="spellEnd"/>
      <w:r w:rsidRPr="003074F5">
        <w:rPr>
          <w:rFonts w:ascii="JetBrains Mono" w:hAnsi="JetBrains Mono" w:cs="JetBrains Mono"/>
          <w:color w:val="000000"/>
          <w:sz w:val="16"/>
          <w:szCs w:val="16"/>
        </w:rPr>
        <w:t>()</w:t>
      </w:r>
    </w:p>
    <w:p w14:paraId="2A156230" w14:textId="77777777" w:rsidR="003074F5" w:rsidRPr="003074F5" w:rsidRDefault="003074F5" w:rsidP="003074F5">
      <w:pPr>
        <w:pStyle w:val="4"/>
      </w:pPr>
    </w:p>
    <w:p w14:paraId="11648C67" w14:textId="77777777" w:rsidR="006F2D3B" w:rsidRDefault="006F2D3B">
      <w:pPr>
        <w:spacing w:after="160" w:line="259" w:lineRule="auto"/>
        <w:rPr>
          <w:rFonts w:eastAsiaTheme="majorEastAsia"/>
          <w:b/>
          <w:bCs/>
          <w:sz w:val="30"/>
          <w:szCs w:val="30"/>
        </w:rPr>
      </w:pPr>
      <w:r>
        <w:br w:type="page"/>
      </w:r>
    </w:p>
    <w:p w14:paraId="596B1166" w14:textId="77777777" w:rsidR="003074F5" w:rsidRPr="00431A39" w:rsidRDefault="0009535D" w:rsidP="00431A39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F855FC" wp14:editId="6D07935D">
                <wp:simplePos x="0" y="0"/>
                <wp:positionH relativeFrom="column">
                  <wp:posOffset>3054350</wp:posOffset>
                </wp:positionH>
                <wp:positionV relativeFrom="paragraph">
                  <wp:posOffset>1485494</wp:posOffset>
                </wp:positionV>
                <wp:extent cx="2487142" cy="790041"/>
                <wp:effectExtent l="0" t="0" r="27940" b="1016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142" cy="7900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FC0CF" w14:textId="77777777" w:rsidR="0009535D" w:rsidRPr="002912CC" w:rsidRDefault="0009535D" w:rsidP="0009535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2912CC">
                              <w:rPr>
                                <w:rFonts w:asciiTheme="majorHAnsi" w:hAnsiTheme="majorHAnsi" w:cstheme="majorHAnsi"/>
                                <w:sz w:val="96"/>
                                <w:szCs w:val="96"/>
                                <w:lang w:val="en-US"/>
                              </w:rPr>
                              <w:t>BOOBA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855FC" id="Прямоугольник 26" o:spid="_x0000_s1026" style="position:absolute;left:0;text-align:left;margin-left:240.5pt;margin-top:116.95pt;width:195.85pt;height:62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" fillcolor="white [3201]" strokecolor="white [3212]" strokeweight="1pt">
                <v:textbox>
                  <w:txbxContent>
                    <w:p w14:paraId="51FFC0CF" w14:textId="77777777" w:rsidR="0009535D" w:rsidRPr="002912CC" w:rsidRDefault="0009535D" w:rsidP="0009535D">
                      <w:pPr>
                        <w:jc w:val="center"/>
                        <w:rPr>
                          <w:rFonts w:asciiTheme="majorHAnsi" w:hAnsiTheme="majorHAnsi" w:cstheme="majorHAnsi"/>
                          <w:sz w:val="96"/>
                          <w:szCs w:val="96"/>
                          <w:lang w:val="en-US"/>
                        </w:rPr>
                      </w:pPr>
                      <w:r w:rsidRPr="002912CC">
                        <w:rPr>
                          <w:rFonts w:asciiTheme="majorHAnsi" w:hAnsiTheme="majorHAnsi" w:cstheme="majorHAnsi"/>
                          <w:sz w:val="96"/>
                          <w:szCs w:val="96"/>
                          <w:lang w:val="en-US"/>
                        </w:rPr>
                        <w:t>BOOBA</w:t>
                      </w:r>
                    </w:p>
                  </w:txbxContent>
                </v:textbox>
              </v:rect>
            </w:pict>
          </mc:Fallback>
        </mc:AlternateContent>
      </w:r>
      <w:r w:rsidR="00842A32">
        <w:rPr>
          <w:noProof/>
        </w:rPr>
        <w:drawing>
          <wp:anchor distT="0" distB="0" distL="114300" distR="114300" simplePos="0" relativeHeight="251681792" behindDoc="0" locked="0" layoutInCell="1" allowOverlap="1" wp14:anchorId="56AD496D" wp14:editId="50E6B124">
            <wp:simplePos x="0" y="0"/>
            <wp:positionH relativeFrom="column">
              <wp:posOffset>2703195</wp:posOffset>
            </wp:positionH>
            <wp:positionV relativeFrom="paragraph">
              <wp:posOffset>2400071</wp:posOffset>
            </wp:positionV>
            <wp:extent cx="3190240" cy="3044825"/>
            <wp:effectExtent l="0" t="0" r="0" b="317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902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A39" w:rsidRPr="006F2D3B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3D26840D" wp14:editId="09A4B5A0">
            <wp:simplePos x="0" y="0"/>
            <wp:positionH relativeFrom="column">
              <wp:posOffset>8890</wp:posOffset>
            </wp:positionH>
            <wp:positionV relativeFrom="paragraph">
              <wp:posOffset>372110</wp:posOffset>
            </wp:positionV>
            <wp:extent cx="2692400" cy="539115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639" w:rsidRPr="006F2D3B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ED878DF" wp14:editId="21A1A9E7">
            <wp:simplePos x="0" y="0"/>
            <wp:positionH relativeFrom="column">
              <wp:posOffset>-102235</wp:posOffset>
            </wp:positionH>
            <wp:positionV relativeFrom="paragraph">
              <wp:posOffset>5800497</wp:posOffset>
            </wp:positionV>
            <wp:extent cx="6120765" cy="318516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74F5">
        <w:t>Результаты программы</w:t>
      </w:r>
    </w:p>
    <w:p w14:paraId="7B8768EB" w14:textId="77777777" w:rsidR="00431A39" w:rsidRPr="00AD289F" w:rsidRDefault="00431A39" w:rsidP="003074F5">
      <w:pPr>
        <w:rPr>
          <w:lang w:val="ru-RU"/>
        </w:rPr>
      </w:pPr>
    </w:p>
    <w:p w14:paraId="14D0EAAC" w14:textId="77777777" w:rsidR="00051F26" w:rsidRPr="00AD289F" w:rsidRDefault="00051F26" w:rsidP="003074F5">
      <w:pPr>
        <w:rPr>
          <w:lang w:val="ru-RU"/>
        </w:rPr>
      </w:pPr>
      <w:r w:rsidRPr="00AD289F">
        <w:rPr>
          <w:lang w:val="ru-RU"/>
        </w:rPr>
        <w:br w:type="page"/>
      </w:r>
    </w:p>
    <w:p w14:paraId="2DC78028" w14:textId="77777777" w:rsidR="000417E5" w:rsidRDefault="00AD289F" w:rsidP="00AD289F">
      <w:pPr>
        <w:pStyle w:val="1"/>
        <w:rPr>
          <w:lang w:val="ru-RU"/>
        </w:rPr>
      </w:pPr>
      <w:r w:rsidRPr="00AD289F">
        <w:rPr>
          <w:lang w:val="ru-RU"/>
        </w:rPr>
        <w:lastRenderedPageBreak/>
        <w:t>Нелинейные ИНС в задачах распознавания образов</w:t>
      </w:r>
    </w:p>
    <w:p w14:paraId="598C56CC" w14:textId="77777777" w:rsidR="00AD289F" w:rsidRDefault="00AD289F" w:rsidP="00AD289F">
      <w:pPr>
        <w:pStyle w:val="3"/>
      </w:pPr>
      <w:r>
        <w:t>Цель работы</w:t>
      </w:r>
    </w:p>
    <w:p w14:paraId="77EAA8E5" w14:textId="77777777" w:rsidR="00AD289F" w:rsidRDefault="00AD289F" w:rsidP="00AD289F">
      <w:r w:rsidRPr="00AD289F">
        <w:t>Изучить обучение и функционирование нелинейной ИНС при решении задач распознавания образов</w:t>
      </w:r>
      <w:r>
        <w:t>.</w:t>
      </w:r>
    </w:p>
    <w:p w14:paraId="005E62C4" w14:textId="77777777" w:rsidR="00AD289F" w:rsidRDefault="00AD289F" w:rsidP="00AD289F">
      <w:pPr>
        <w:pStyle w:val="3"/>
      </w:pPr>
      <w:r>
        <w:t>Постановка задачи</w:t>
      </w:r>
    </w:p>
    <w:p w14:paraId="3FFF9933" w14:textId="77777777" w:rsidR="00AD289F" w:rsidRPr="00AD289F" w:rsidRDefault="00AD289F" w:rsidP="00AD289F">
      <w:pPr>
        <w:rPr>
          <w:lang w:val="ru-RU"/>
        </w:rPr>
      </w:pPr>
      <w:r w:rsidRPr="00AD289F">
        <w:rPr>
          <w:lang w:val="ru-RU"/>
        </w:rPr>
        <w:t xml:space="preserve">Написать на любом ЯВУ программу моделирования нелинейной ИНС для распознавания образов. Рекомендуется использовать </w:t>
      </w:r>
      <w:proofErr w:type="spellStart"/>
      <w:r w:rsidRPr="00AD289F">
        <w:rPr>
          <w:lang w:val="ru-RU"/>
        </w:rPr>
        <w:t>сигмоидную</w:t>
      </w:r>
      <w:proofErr w:type="spellEnd"/>
      <w:r w:rsidRPr="00AD289F">
        <w:rPr>
          <w:lang w:val="ru-RU"/>
        </w:rPr>
        <w:t xml:space="preserve"> функцию, но это не является обязательным. Количество НЭ в скрытом слое взять согласно варианту работы №3. Его можно варьировать, если сеть не обучается или некорректно функционирует.</w:t>
      </w:r>
    </w:p>
    <w:p w14:paraId="4BA50282" w14:textId="77777777" w:rsidR="00AD289F" w:rsidRPr="002912CC" w:rsidRDefault="00AD289F" w:rsidP="00AD289F">
      <w:pPr>
        <w:rPr>
          <w:lang w:val="ru-RU"/>
        </w:rPr>
      </w:pPr>
      <w:r w:rsidRPr="00AD289F">
        <w:rPr>
          <w:lang w:val="ru-RU"/>
        </w:rPr>
        <w:t>Провести исследование полученной модели. При этом на вход сети необходимо подавать искаженные образы, в которых инвертированы некоторые биты. Критерий эффективности процесса распознавания - максимальное кодовое расстояние (количество искаженных битов) между исходным и поданным образом.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6"/>
        <w:gridCol w:w="2437"/>
        <w:gridCol w:w="2437"/>
        <w:gridCol w:w="2437"/>
      </w:tblGrid>
      <w:tr w:rsidR="00A42457" w:rsidRPr="00A42457" w14:paraId="7E0F83DE" w14:textId="77777777" w:rsidTr="00A42457">
        <w:trPr>
          <w:trHeight w:val="240"/>
        </w:trPr>
        <w:tc>
          <w:tcPr>
            <w:tcW w:w="2436" w:type="dxa"/>
          </w:tcPr>
          <w:p w14:paraId="145E1A4F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Вариант</w:t>
            </w:r>
          </w:p>
        </w:tc>
        <w:tc>
          <w:tcPr>
            <w:tcW w:w="2437" w:type="dxa"/>
          </w:tcPr>
          <w:p w14:paraId="7923FD72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Вектор 1</w:t>
            </w:r>
          </w:p>
        </w:tc>
        <w:tc>
          <w:tcPr>
            <w:tcW w:w="2437" w:type="dxa"/>
          </w:tcPr>
          <w:p w14:paraId="74BEF9D1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Вектор 2</w:t>
            </w:r>
          </w:p>
        </w:tc>
        <w:tc>
          <w:tcPr>
            <w:tcW w:w="2437" w:type="dxa"/>
          </w:tcPr>
          <w:p w14:paraId="5D82CD6C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Вектор 3</w:t>
            </w:r>
          </w:p>
        </w:tc>
      </w:tr>
      <w:tr w:rsidR="00A42457" w:rsidRPr="00A42457" w14:paraId="01563AC2" w14:textId="77777777" w:rsidTr="00A42457">
        <w:trPr>
          <w:trHeight w:val="240"/>
        </w:trPr>
        <w:tc>
          <w:tcPr>
            <w:tcW w:w="2436" w:type="dxa"/>
          </w:tcPr>
          <w:p w14:paraId="3442E179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9</w:t>
            </w:r>
          </w:p>
        </w:tc>
        <w:tc>
          <w:tcPr>
            <w:tcW w:w="2437" w:type="dxa"/>
          </w:tcPr>
          <w:p w14:paraId="04D0A252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2</w:t>
            </w:r>
          </w:p>
        </w:tc>
        <w:tc>
          <w:tcPr>
            <w:tcW w:w="2437" w:type="dxa"/>
          </w:tcPr>
          <w:p w14:paraId="52EFE294" w14:textId="77777777" w:rsidR="00A42457" w:rsidRPr="00A42457" w:rsidRDefault="00A42457" w:rsidP="00A42457">
            <w:pPr>
              <w:jc w:val="center"/>
              <w:rPr>
                <w:lang w:val="en-US"/>
              </w:rPr>
            </w:pPr>
            <w:r w:rsidRPr="00A42457">
              <w:rPr>
                <w:lang w:val="ru-RU"/>
              </w:rPr>
              <w:t>4</w:t>
            </w:r>
          </w:p>
        </w:tc>
        <w:tc>
          <w:tcPr>
            <w:tcW w:w="2437" w:type="dxa"/>
          </w:tcPr>
          <w:p w14:paraId="57D429D8" w14:textId="77777777" w:rsidR="00A42457" w:rsidRPr="00A42457" w:rsidRDefault="00A42457" w:rsidP="00A42457">
            <w:pPr>
              <w:jc w:val="center"/>
              <w:rPr>
                <w:lang w:val="ru-RU"/>
              </w:rPr>
            </w:pPr>
            <w:r w:rsidRPr="00A42457">
              <w:rPr>
                <w:lang w:val="ru-RU"/>
              </w:rPr>
              <w:t>8</w:t>
            </w:r>
          </w:p>
        </w:tc>
      </w:tr>
    </w:tbl>
    <w:p w14:paraId="6418DE8B" w14:textId="77777777" w:rsidR="00A42457" w:rsidRDefault="00A42457" w:rsidP="00AD289F">
      <w:pPr>
        <w:rPr>
          <w:lang w:val="ru-RU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4"/>
        <w:gridCol w:w="464"/>
        <w:gridCol w:w="464"/>
        <w:gridCol w:w="464"/>
        <w:gridCol w:w="464"/>
        <w:gridCol w:w="464"/>
        <w:gridCol w:w="465"/>
        <w:gridCol w:w="464"/>
        <w:gridCol w:w="464"/>
        <w:gridCol w:w="464"/>
        <w:gridCol w:w="464"/>
        <w:gridCol w:w="464"/>
        <w:gridCol w:w="464"/>
        <w:gridCol w:w="465"/>
        <w:gridCol w:w="464"/>
        <w:gridCol w:w="464"/>
        <w:gridCol w:w="464"/>
        <w:gridCol w:w="464"/>
        <w:gridCol w:w="464"/>
        <w:gridCol w:w="464"/>
        <w:gridCol w:w="465"/>
      </w:tblGrid>
      <w:tr w:rsidR="002912CC" w:rsidRPr="002912CC" w14:paraId="456F716C" w14:textId="77777777" w:rsidTr="002912CC">
        <w:trPr>
          <w:cantSplit/>
        </w:trPr>
        <w:tc>
          <w:tcPr>
            <w:tcW w:w="464" w:type="dxa"/>
          </w:tcPr>
          <w:p w14:paraId="291E71EF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№</w:t>
            </w:r>
          </w:p>
        </w:tc>
        <w:tc>
          <w:tcPr>
            <w:tcW w:w="9283" w:type="dxa"/>
            <w:gridSpan w:val="20"/>
          </w:tcPr>
          <w:p w14:paraId="1005B14C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Данные вектора</w:t>
            </w:r>
          </w:p>
        </w:tc>
      </w:tr>
      <w:tr w:rsidR="002912CC" w:rsidRPr="002912CC" w14:paraId="0C9AB345" w14:textId="77777777" w:rsidTr="002912CC">
        <w:trPr>
          <w:cantSplit/>
        </w:trPr>
        <w:tc>
          <w:tcPr>
            <w:tcW w:w="464" w:type="dxa"/>
          </w:tcPr>
          <w:p w14:paraId="5F5F1AA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2</w:t>
            </w:r>
          </w:p>
        </w:tc>
        <w:tc>
          <w:tcPr>
            <w:tcW w:w="464" w:type="dxa"/>
          </w:tcPr>
          <w:p w14:paraId="5E8E00AF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8BD242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5B1F9E5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670A4AB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10E149E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5" w:type="dxa"/>
          </w:tcPr>
          <w:p w14:paraId="2DDC6986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7BC90E45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6B35700A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7C181CF3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41B971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717FBD65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C91B172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0C512FA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219E710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6625B4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6548ECF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44F750C6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5EE290E6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34DDA0A5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3568B2A8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</w:tr>
      <w:tr w:rsidR="002912CC" w:rsidRPr="002912CC" w14:paraId="05F20F0D" w14:textId="77777777" w:rsidTr="002912CC">
        <w:trPr>
          <w:cantSplit/>
        </w:trPr>
        <w:tc>
          <w:tcPr>
            <w:tcW w:w="464" w:type="dxa"/>
          </w:tcPr>
          <w:p w14:paraId="25DC288C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4</w:t>
            </w:r>
          </w:p>
        </w:tc>
        <w:tc>
          <w:tcPr>
            <w:tcW w:w="464" w:type="dxa"/>
          </w:tcPr>
          <w:p w14:paraId="0A0C4B78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4B7EE72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6F43599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5CFD47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1116831E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5" w:type="dxa"/>
          </w:tcPr>
          <w:p w14:paraId="27B0DDF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4740B5F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1892492F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3F0E523C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2375B08C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7502C226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5DF1D1A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5B6C1422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C4D4433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B3E4F4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0749FE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5527287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A4895B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2DA3FBE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07027FE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</w:tr>
      <w:tr w:rsidR="002912CC" w:rsidRPr="002912CC" w14:paraId="5FA9102C" w14:textId="77777777" w:rsidTr="002912CC">
        <w:trPr>
          <w:cantSplit/>
        </w:trPr>
        <w:tc>
          <w:tcPr>
            <w:tcW w:w="464" w:type="dxa"/>
          </w:tcPr>
          <w:p w14:paraId="32380D7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8</w:t>
            </w:r>
          </w:p>
        </w:tc>
        <w:tc>
          <w:tcPr>
            <w:tcW w:w="464" w:type="dxa"/>
          </w:tcPr>
          <w:p w14:paraId="2B683F81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9590C15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483161C3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2980516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3ABFB4E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678C15F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433EEA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757B73D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5B1D83F0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65B73C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D75F1E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40CE5634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5" w:type="dxa"/>
          </w:tcPr>
          <w:p w14:paraId="46CDEB92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64D32258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12D96FCD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4" w:type="dxa"/>
          </w:tcPr>
          <w:p w14:paraId="3AA2B92E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0FA6EBE9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11B50717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0</w:t>
            </w:r>
          </w:p>
        </w:tc>
        <w:tc>
          <w:tcPr>
            <w:tcW w:w="464" w:type="dxa"/>
          </w:tcPr>
          <w:p w14:paraId="68DDAEBB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  <w:tc>
          <w:tcPr>
            <w:tcW w:w="465" w:type="dxa"/>
          </w:tcPr>
          <w:p w14:paraId="1B8530AD" w14:textId="77777777" w:rsidR="002912CC" w:rsidRPr="002912CC" w:rsidRDefault="002912CC" w:rsidP="0085508E">
            <w:pPr>
              <w:jc w:val="center"/>
              <w:rPr>
                <w:lang w:val="ru-RU"/>
              </w:rPr>
            </w:pPr>
            <w:r w:rsidRPr="002912CC">
              <w:rPr>
                <w:lang w:val="ru-RU"/>
              </w:rPr>
              <w:t>1</w:t>
            </w:r>
          </w:p>
        </w:tc>
      </w:tr>
    </w:tbl>
    <w:p w14:paraId="73DE5214" w14:textId="77777777" w:rsidR="002912CC" w:rsidRPr="0085508E" w:rsidRDefault="002912CC" w:rsidP="00AD289F">
      <w:pPr>
        <w:rPr>
          <w:lang w:val="ru-RU"/>
        </w:rPr>
      </w:pPr>
    </w:p>
    <w:p w14:paraId="32FFD143" w14:textId="77777777" w:rsidR="002912CC" w:rsidRPr="00C92DE2" w:rsidRDefault="002912CC" w:rsidP="00AD289F"/>
    <w:p w14:paraId="1B0BC4E5" w14:textId="77777777" w:rsidR="002912CC" w:rsidRPr="00EA392C" w:rsidRDefault="002912CC" w:rsidP="002912CC">
      <w:pPr>
        <w:pStyle w:val="3"/>
        <w:rPr>
          <w:lang w:val="ru-RU"/>
        </w:rPr>
      </w:pPr>
      <w:r>
        <w:rPr>
          <w:lang w:val="en-US"/>
        </w:rPr>
        <w:t>lab5u</w:t>
      </w:r>
      <w:r w:rsidRPr="00EA392C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</w:p>
    <w:p w14:paraId="61EEC20A" w14:textId="77777777" w:rsidR="0081678E" w:rsidRPr="0081678E" w:rsidRDefault="0081678E" w:rsidP="008167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</w:pP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from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uninn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import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*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import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time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def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switch_bit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row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: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np.ndarray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j) -&gt;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np.ndarray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: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row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[j] ^=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return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row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def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main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():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nn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NeuralNetwork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LayerSigmoid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660099"/>
          <w:sz w:val="16"/>
          <w:szCs w:val="16"/>
          <w:lang w:val="ru-BY" w:eastAsia="ru-BY"/>
        </w:rPr>
        <w:t>lens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=(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20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4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)),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LayerLinear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660099"/>
          <w:sz w:val="16"/>
          <w:szCs w:val="16"/>
          <w:lang w:val="ru-BY" w:eastAsia="ru-BY"/>
        </w:rPr>
        <w:t>lens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=(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4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3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learn_x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np.array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[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    [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],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    [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],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lastRenderedPageBreak/>
        <w:t xml:space="preserve">            [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]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]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learn_e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np.eye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3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times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2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print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f"-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Learning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{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times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}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times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-"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start_time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time.time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for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t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in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range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times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):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nn.learn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learn_x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learn_e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error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nn.learn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learn_x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learn_e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).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sum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print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f"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{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t +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 xml:space="preserve">1 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: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5d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}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/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{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times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}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error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: 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{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error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: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.5e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}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"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print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f"-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Learning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time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: 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{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time.time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() -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start_time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}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seconds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-"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print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"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\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n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Глубокая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проверка с заменой битов №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\n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[i]: - | 0 1 2 3 ..."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correct_amount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0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for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i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in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range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3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):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row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learn_x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[i]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out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nn.go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row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)).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argmax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print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f"[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{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i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}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]: 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{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out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}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| "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proofErr w:type="spellStart"/>
      <w:r w:rsidRPr="0081678E">
        <w:rPr>
          <w:rFonts w:ascii="JetBrains Mono" w:eastAsia="Times New Roman" w:hAnsi="JetBrains Mono" w:cs="JetBrains Mono"/>
          <w:color w:val="660099"/>
          <w:sz w:val="16"/>
          <w:szCs w:val="16"/>
          <w:lang w:val="ru-BY" w:eastAsia="ru-BY"/>
        </w:rPr>
        <w:t>end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=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""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if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out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== i: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correct_amount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+=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for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j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in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range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20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):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out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 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nn.go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switch_bit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row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, j))).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argmax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    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if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out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== i: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    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correct_amount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+=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>1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br/>
        <w:t xml:space="preserve">           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print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out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, </w:t>
      </w:r>
      <w:proofErr w:type="spellStart"/>
      <w:r w:rsidRPr="0081678E">
        <w:rPr>
          <w:rFonts w:ascii="JetBrains Mono" w:eastAsia="Times New Roman" w:hAnsi="JetBrains Mono" w:cs="JetBrains Mono"/>
          <w:color w:val="660099"/>
          <w:sz w:val="16"/>
          <w:szCs w:val="16"/>
          <w:lang w:val="ru-BY" w:eastAsia="ru-BY"/>
        </w:rPr>
        <w:t>end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=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" "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   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print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80"/>
          <w:sz w:val="16"/>
          <w:szCs w:val="16"/>
          <w:lang w:val="ru-BY" w:eastAsia="ru-BY"/>
        </w:rPr>
        <w:t>print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f"Правильно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{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correct_amount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}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/ 63: 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{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correct_amount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 / </w:t>
      </w:r>
      <w:r w:rsidRPr="0081678E">
        <w:rPr>
          <w:rFonts w:ascii="JetBrains Mono" w:eastAsia="Times New Roman" w:hAnsi="JetBrains Mono" w:cs="JetBrains Mono"/>
          <w:color w:val="0000FF"/>
          <w:sz w:val="16"/>
          <w:szCs w:val="16"/>
          <w:lang w:val="ru-BY" w:eastAsia="ru-BY"/>
        </w:rPr>
        <w:t xml:space="preserve">0.63 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: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 xml:space="preserve"> .1f</w:t>
      </w:r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}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%"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)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>if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ru-BY" w:eastAsia="ru-BY"/>
        </w:rPr>
        <w:t xml:space="preserve"> 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__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name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 xml:space="preserve">__ == </w:t>
      </w:r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"__</w:t>
      </w:r>
      <w:proofErr w:type="spellStart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main</w:t>
      </w:r>
      <w:proofErr w:type="spellEnd"/>
      <w:r w:rsidRPr="0081678E">
        <w:rPr>
          <w:rFonts w:ascii="JetBrains Mono" w:eastAsia="Times New Roman" w:hAnsi="JetBrains Mono" w:cs="JetBrains Mono"/>
          <w:b/>
          <w:bCs/>
          <w:color w:val="008000"/>
          <w:sz w:val="16"/>
          <w:szCs w:val="16"/>
          <w:lang w:val="ru-BY" w:eastAsia="ru-BY"/>
        </w:rPr>
        <w:t>__"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:</w:t>
      </w:r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br/>
        <w:t xml:space="preserve">    </w:t>
      </w:r>
      <w:proofErr w:type="spellStart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main</w:t>
      </w:r>
      <w:proofErr w:type="spellEnd"/>
      <w:r w:rsidRPr="0081678E">
        <w:rPr>
          <w:rFonts w:ascii="JetBrains Mono" w:eastAsia="Times New Roman" w:hAnsi="JetBrains Mono" w:cs="JetBrains Mono"/>
          <w:color w:val="000000"/>
          <w:sz w:val="16"/>
          <w:szCs w:val="16"/>
          <w:lang w:val="ru-BY" w:eastAsia="ru-BY"/>
        </w:rPr>
        <w:t>()</w:t>
      </w:r>
    </w:p>
    <w:p w14:paraId="2D8D3898" w14:textId="4FA37AB0" w:rsidR="00A42457" w:rsidRPr="0081678E" w:rsidRDefault="00A42457" w:rsidP="0081678E">
      <w:pPr>
        <w:pStyle w:val="4"/>
        <w:rPr>
          <w:lang w:val="ru-BY"/>
        </w:rPr>
      </w:pPr>
    </w:p>
    <w:p w14:paraId="02F89156" w14:textId="7C37D3AA" w:rsidR="00832042" w:rsidRDefault="00832042" w:rsidP="00832042">
      <w:pPr>
        <w:pStyle w:val="2"/>
        <w:rPr>
          <w:lang w:val="ru-BY"/>
        </w:rPr>
      </w:pPr>
      <w:r>
        <w:rPr>
          <w:lang w:val="ru-BY"/>
        </w:rPr>
        <w:t>Результаты программы</w:t>
      </w:r>
    </w:p>
    <w:p w14:paraId="0388E05E" w14:textId="04C02C0E" w:rsidR="0081678E" w:rsidRDefault="003B6A2D" w:rsidP="00832042">
      <w:pPr>
        <w:rPr>
          <w:lang w:val="ru-BY"/>
        </w:rPr>
      </w:pPr>
      <w:r w:rsidRPr="0081678E">
        <w:rPr>
          <w:lang w:val="ru-BY"/>
        </w:rPr>
        <w:drawing>
          <wp:anchor distT="0" distB="0" distL="114300" distR="114300" simplePos="0" relativeHeight="251693056" behindDoc="0" locked="0" layoutInCell="1" allowOverlap="1" wp14:anchorId="4CBA5F33" wp14:editId="3DDAB3FC">
            <wp:simplePos x="0" y="0"/>
            <wp:positionH relativeFrom="column">
              <wp:posOffset>3210560</wp:posOffset>
            </wp:positionH>
            <wp:positionV relativeFrom="paragraph">
              <wp:posOffset>387350</wp:posOffset>
            </wp:positionV>
            <wp:extent cx="3107055" cy="194437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78E">
        <w:rPr>
          <w:lang w:val="ru-BY"/>
        </w:rPr>
        <w:drawing>
          <wp:anchor distT="0" distB="0" distL="114300" distR="114300" simplePos="0" relativeHeight="251688960" behindDoc="0" locked="0" layoutInCell="1" allowOverlap="1" wp14:anchorId="32A07B6E" wp14:editId="5412B00B">
            <wp:simplePos x="0" y="0"/>
            <wp:positionH relativeFrom="column">
              <wp:posOffset>92710</wp:posOffset>
            </wp:positionH>
            <wp:positionV relativeFrom="paragraph">
              <wp:posOffset>209550</wp:posOffset>
            </wp:positionV>
            <wp:extent cx="3114040" cy="21209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6EDE5" w14:textId="683B94F8" w:rsidR="0081678E" w:rsidRDefault="0081678E" w:rsidP="00832042">
      <w:pPr>
        <w:rPr>
          <w:lang w:val="ru-BY"/>
        </w:rPr>
      </w:pPr>
    </w:p>
    <w:p w14:paraId="1486A76E" w14:textId="1CA4A8C2" w:rsidR="00832042" w:rsidRDefault="00832042" w:rsidP="00832042">
      <w:pPr>
        <w:rPr>
          <w:lang w:val="ru-BY"/>
        </w:rPr>
      </w:pPr>
    </w:p>
    <w:p w14:paraId="73EAEE52" w14:textId="77777777" w:rsidR="009971FA" w:rsidRDefault="009971FA" w:rsidP="00832042">
      <w:pPr>
        <w:rPr>
          <w:lang w:val="ru-BY"/>
        </w:rPr>
      </w:pPr>
    </w:p>
    <w:p w14:paraId="2ADA562F" w14:textId="77777777" w:rsidR="00964547" w:rsidRDefault="00964547" w:rsidP="00832042">
      <w:pPr>
        <w:rPr>
          <w:lang w:val="ru-BY"/>
        </w:rPr>
      </w:pPr>
    </w:p>
    <w:p w14:paraId="10EFBB11" w14:textId="7B6C7A3A" w:rsidR="003B6A2D" w:rsidRDefault="003B6A2D" w:rsidP="003B6A2D">
      <w:pPr>
        <w:pStyle w:val="3"/>
        <w:rPr>
          <w:lang w:val="ru-BY"/>
        </w:rPr>
      </w:pPr>
      <w:r>
        <w:rPr>
          <w:lang w:val="ru-BY"/>
        </w:rPr>
        <w:t>Вывод</w:t>
      </w:r>
    </w:p>
    <w:p w14:paraId="371C165F" w14:textId="4B92F8B4" w:rsidR="009971FA" w:rsidRPr="003B6A2D" w:rsidRDefault="00964547" w:rsidP="003B6A2D">
      <w:pPr>
        <w:rPr>
          <w:lang w:val="ru-BY"/>
        </w:rPr>
      </w:pPr>
      <w:r>
        <w:rPr>
          <w:lang w:val="ru-BY"/>
        </w:rPr>
        <w:t>Я преисполнился в своих познаниях о нейронных сетях</w:t>
      </w:r>
      <w:r w:rsidR="009971FA">
        <w:rPr>
          <w:lang w:val="ru-BY"/>
        </w:rPr>
        <w:t>.</w:t>
      </w:r>
      <w:bookmarkStart w:id="0" w:name="_GoBack"/>
      <w:bookmarkEnd w:id="0"/>
    </w:p>
    <w:sectPr w:rsidR="009971FA" w:rsidRPr="003B6A2D" w:rsidSect="00996293">
      <w:pgSz w:w="11906" w:h="16838"/>
      <w:pgMar w:top="851" w:right="1133" w:bottom="851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  <w:embedRegular r:id="rId1" w:fontKey="{11528916-2E79-42FE-9E31-3B1AB90026B8}"/>
    <w:embedBold r:id="rId2" w:fontKey="{0A9DFCFF-6742-4305-95C5-0F2D7291E519}"/>
    <w:embedItalic r:id="rId3" w:fontKey="{DEA85503-4E1F-41E0-8309-FF3A71475105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subsetted="1" w:fontKey="{FDB7F740-4469-420D-8693-DFF5557FEC80}"/>
    <w:embedItalic r:id="rId5" w:subsetted="1" w:fontKey="{688C3766-F365-42EE-A86B-77E13701B839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subsetted="1" w:fontKey="{9AC51128-84D2-490A-9C60-1F2BB043A8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3748"/>
    <w:multiLevelType w:val="hybridMultilevel"/>
    <w:tmpl w:val="A3CA2B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5D70"/>
    <w:multiLevelType w:val="hybridMultilevel"/>
    <w:tmpl w:val="DDD83B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008AF"/>
    <w:multiLevelType w:val="hybridMultilevel"/>
    <w:tmpl w:val="AF4C61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D4EC9"/>
    <w:multiLevelType w:val="hybridMultilevel"/>
    <w:tmpl w:val="96302C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531F1"/>
    <w:multiLevelType w:val="hybridMultilevel"/>
    <w:tmpl w:val="3ED6FD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3F3C73"/>
    <w:multiLevelType w:val="hybridMultilevel"/>
    <w:tmpl w:val="63367A88"/>
    <w:lvl w:ilvl="0" w:tplc="F2C4F3AA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D71A98"/>
    <w:multiLevelType w:val="hybridMultilevel"/>
    <w:tmpl w:val="B0F88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C5BFC"/>
    <w:multiLevelType w:val="hybridMultilevel"/>
    <w:tmpl w:val="0EF899CE"/>
    <w:lvl w:ilvl="0" w:tplc="7ECE24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C0751"/>
    <w:multiLevelType w:val="hybridMultilevel"/>
    <w:tmpl w:val="B6E284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DF71D8"/>
    <w:multiLevelType w:val="hybridMultilevel"/>
    <w:tmpl w:val="AFFAB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F406D"/>
    <w:multiLevelType w:val="hybridMultilevel"/>
    <w:tmpl w:val="7A9E84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716A2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6AEE6CA6"/>
    <w:multiLevelType w:val="hybridMultilevel"/>
    <w:tmpl w:val="EA0A11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075B27"/>
    <w:multiLevelType w:val="hybridMultilevel"/>
    <w:tmpl w:val="3D2E61A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13"/>
  </w:num>
  <w:num w:numId="7">
    <w:abstractNumId w:val="12"/>
  </w:num>
  <w:num w:numId="8">
    <w:abstractNumId w:val="2"/>
  </w:num>
  <w:num w:numId="9">
    <w:abstractNumId w:val="4"/>
  </w:num>
  <w:num w:numId="10">
    <w:abstractNumId w:val="0"/>
  </w:num>
  <w:num w:numId="11">
    <w:abstractNumId w:val="7"/>
  </w:num>
  <w:num w:numId="12">
    <w:abstractNumId w:val="5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embedTrueTypeFonts/>
  <w:saveSubsetFonts/>
  <w:proofState w:spelling="clean" w:grammar="clean"/>
  <w:attachedTemplate r:id="rId1"/>
  <w:defaultTabStop w:val="48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FBD"/>
    <w:rsid w:val="00016717"/>
    <w:rsid w:val="000417E5"/>
    <w:rsid w:val="00051F26"/>
    <w:rsid w:val="00064138"/>
    <w:rsid w:val="0006566F"/>
    <w:rsid w:val="00094C53"/>
    <w:rsid w:val="0009535D"/>
    <w:rsid w:val="000F58E4"/>
    <w:rsid w:val="00106B9E"/>
    <w:rsid w:val="00116E5E"/>
    <w:rsid w:val="00134F71"/>
    <w:rsid w:val="00152225"/>
    <w:rsid w:val="00193E26"/>
    <w:rsid w:val="001D53C8"/>
    <w:rsid w:val="002231F8"/>
    <w:rsid w:val="002343C2"/>
    <w:rsid w:val="00243D9E"/>
    <w:rsid w:val="00262C15"/>
    <w:rsid w:val="00273D1E"/>
    <w:rsid w:val="00284EEE"/>
    <w:rsid w:val="002912CC"/>
    <w:rsid w:val="002A335D"/>
    <w:rsid w:val="002A6C17"/>
    <w:rsid w:val="002F4D44"/>
    <w:rsid w:val="00300389"/>
    <w:rsid w:val="003074F5"/>
    <w:rsid w:val="0034579B"/>
    <w:rsid w:val="00373F09"/>
    <w:rsid w:val="00383BD9"/>
    <w:rsid w:val="003B5187"/>
    <w:rsid w:val="003B6A2D"/>
    <w:rsid w:val="003C6857"/>
    <w:rsid w:val="003F4639"/>
    <w:rsid w:val="00422142"/>
    <w:rsid w:val="00431A39"/>
    <w:rsid w:val="00442CE2"/>
    <w:rsid w:val="00443EB7"/>
    <w:rsid w:val="00460CE8"/>
    <w:rsid w:val="00463BB8"/>
    <w:rsid w:val="004F147B"/>
    <w:rsid w:val="004F1E93"/>
    <w:rsid w:val="00525598"/>
    <w:rsid w:val="00526281"/>
    <w:rsid w:val="005342C9"/>
    <w:rsid w:val="005D4E3A"/>
    <w:rsid w:val="00612EA2"/>
    <w:rsid w:val="00633233"/>
    <w:rsid w:val="00640F06"/>
    <w:rsid w:val="00661DB9"/>
    <w:rsid w:val="006678DA"/>
    <w:rsid w:val="006921F3"/>
    <w:rsid w:val="006F2D3B"/>
    <w:rsid w:val="0075799C"/>
    <w:rsid w:val="00802126"/>
    <w:rsid w:val="0081678E"/>
    <w:rsid w:val="00832042"/>
    <w:rsid w:val="00842A32"/>
    <w:rsid w:val="0085508E"/>
    <w:rsid w:val="00882F53"/>
    <w:rsid w:val="00886FBD"/>
    <w:rsid w:val="008C23A0"/>
    <w:rsid w:val="008E4E3F"/>
    <w:rsid w:val="008E6667"/>
    <w:rsid w:val="008F6E0C"/>
    <w:rsid w:val="00912E5D"/>
    <w:rsid w:val="00941271"/>
    <w:rsid w:val="009644C3"/>
    <w:rsid w:val="00964547"/>
    <w:rsid w:val="00971077"/>
    <w:rsid w:val="00996293"/>
    <w:rsid w:val="009971FA"/>
    <w:rsid w:val="009B0660"/>
    <w:rsid w:val="009B15BB"/>
    <w:rsid w:val="009D5103"/>
    <w:rsid w:val="00A15480"/>
    <w:rsid w:val="00A24329"/>
    <w:rsid w:val="00A42457"/>
    <w:rsid w:val="00A447D0"/>
    <w:rsid w:val="00A50ED2"/>
    <w:rsid w:val="00A86B65"/>
    <w:rsid w:val="00AD289F"/>
    <w:rsid w:val="00AE739B"/>
    <w:rsid w:val="00B11E85"/>
    <w:rsid w:val="00B402F6"/>
    <w:rsid w:val="00B46771"/>
    <w:rsid w:val="00B543AD"/>
    <w:rsid w:val="00B95C20"/>
    <w:rsid w:val="00BF400A"/>
    <w:rsid w:val="00C107B0"/>
    <w:rsid w:val="00C77961"/>
    <w:rsid w:val="00C92DE2"/>
    <w:rsid w:val="00CF700A"/>
    <w:rsid w:val="00D04AA9"/>
    <w:rsid w:val="00D47013"/>
    <w:rsid w:val="00D47E4C"/>
    <w:rsid w:val="00D92CD9"/>
    <w:rsid w:val="00E44AC2"/>
    <w:rsid w:val="00E96207"/>
    <w:rsid w:val="00EA392C"/>
    <w:rsid w:val="00F33640"/>
    <w:rsid w:val="00F466B4"/>
    <w:rsid w:val="00F8494A"/>
    <w:rsid w:val="00FB0B0B"/>
    <w:rsid w:val="00FD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FCA86"/>
  <w15:chartTrackingRefBased/>
  <w15:docId w15:val="{93BB8204-5769-4360-94B2-8AAA37492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E4E3F"/>
    <w:pPr>
      <w:spacing w:after="120" w:line="288" w:lineRule="auto"/>
    </w:pPr>
    <w:rPr>
      <w:rFonts w:ascii="Times New Roman" w:hAnsi="Times New Roman" w:cs="Times New Roman"/>
      <w:sz w:val="26"/>
      <w:szCs w:val="26"/>
    </w:rPr>
  </w:style>
  <w:style w:type="paragraph" w:styleId="1">
    <w:name w:val="heading 1"/>
    <w:next w:val="a"/>
    <w:link w:val="10"/>
    <w:uiPriority w:val="9"/>
    <w:qFormat/>
    <w:rsid w:val="00D04AA9"/>
    <w:pPr>
      <w:keepNext/>
      <w:keepLines/>
      <w:spacing w:before="360" w:after="360" w:line="288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D04AA9"/>
    <w:pPr>
      <w:keepNext/>
      <w:keepLines/>
      <w:spacing w:before="240" w:after="240" w:line="288" w:lineRule="auto"/>
      <w:jc w:val="center"/>
      <w:outlineLvl w:val="1"/>
    </w:pPr>
    <w:rPr>
      <w:rFonts w:ascii="Times New Roman" w:eastAsiaTheme="majorEastAsia" w:hAnsi="Times New Roman" w:cs="Times New Roman"/>
      <w:b/>
      <w:bCs/>
      <w:sz w:val="30"/>
      <w:szCs w:val="30"/>
    </w:rPr>
  </w:style>
  <w:style w:type="paragraph" w:styleId="3">
    <w:name w:val="heading 3"/>
    <w:next w:val="a"/>
    <w:link w:val="30"/>
    <w:uiPriority w:val="9"/>
    <w:unhideWhenUsed/>
    <w:qFormat/>
    <w:rsid w:val="00A86B65"/>
    <w:pPr>
      <w:outlineLvl w:val="2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4">
    <w:name w:val="heading 4"/>
    <w:aliases w:val="Код"/>
    <w:basedOn w:val="a"/>
    <w:next w:val="a"/>
    <w:link w:val="40"/>
    <w:uiPriority w:val="9"/>
    <w:unhideWhenUsed/>
    <w:qFormat/>
    <w:rsid w:val="009D5103"/>
    <w:pPr>
      <w:outlineLvl w:val="3"/>
    </w:pPr>
    <w:rPr>
      <w:rFonts w:ascii="JetBrains Mono" w:hAnsi="JetBrains Mono" w:cs="JetBrains Mono"/>
      <w:sz w:val="16"/>
      <w:szCs w:val="20"/>
    </w:rPr>
  </w:style>
  <w:style w:type="paragraph" w:styleId="5">
    <w:name w:val="heading 5"/>
    <w:aliases w:val="Код1"/>
    <w:basedOn w:val="a"/>
    <w:next w:val="a"/>
    <w:link w:val="50"/>
    <w:uiPriority w:val="9"/>
    <w:unhideWhenUsed/>
    <w:rsid w:val="00E44AC2"/>
    <w:pPr>
      <w:outlineLvl w:val="4"/>
    </w:pPr>
    <w:rPr>
      <w:rFonts w:ascii="JetBrains Mono" w:hAnsi="JetBrains Mono" w:cs="JetBrains Mono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4AA9"/>
    <w:rPr>
      <w:rFonts w:ascii="Times New Roman" w:eastAsiaTheme="majorEastAsia" w:hAnsi="Times New Roman" w:cstheme="majorBidi"/>
      <w:b/>
      <w:bCs/>
      <w:sz w:val="32"/>
      <w:szCs w:val="32"/>
      <w:lang w:val="ru-BY"/>
    </w:rPr>
  </w:style>
  <w:style w:type="character" w:customStyle="1" w:styleId="20">
    <w:name w:val="Заголовок 2 Знак"/>
    <w:basedOn w:val="a0"/>
    <w:link w:val="2"/>
    <w:uiPriority w:val="9"/>
    <w:rsid w:val="00D04AA9"/>
    <w:rPr>
      <w:rFonts w:ascii="Times New Roman" w:eastAsiaTheme="majorEastAsia" w:hAnsi="Times New Roman" w:cs="Times New Roman"/>
      <w:b/>
      <w:bCs/>
      <w:sz w:val="30"/>
      <w:szCs w:val="30"/>
      <w:lang w:val="ru-BY"/>
    </w:rPr>
  </w:style>
  <w:style w:type="character" w:customStyle="1" w:styleId="30">
    <w:name w:val="Заголовок 3 Знак"/>
    <w:basedOn w:val="a0"/>
    <w:link w:val="3"/>
    <w:uiPriority w:val="9"/>
    <w:rsid w:val="00A86B65"/>
    <w:rPr>
      <w:rFonts w:ascii="Times New Roman" w:eastAsiaTheme="majorEastAsia" w:hAnsi="Times New Roman" w:cstheme="majorBidi"/>
      <w:b/>
      <w:bCs/>
      <w:sz w:val="28"/>
      <w:szCs w:val="28"/>
      <w:lang w:val="ru-BY"/>
    </w:rPr>
  </w:style>
  <w:style w:type="character" w:customStyle="1" w:styleId="40">
    <w:name w:val="Заголовок 4 Знак"/>
    <w:aliases w:val="Код Знак"/>
    <w:basedOn w:val="a0"/>
    <w:link w:val="4"/>
    <w:uiPriority w:val="9"/>
    <w:rsid w:val="009D5103"/>
    <w:rPr>
      <w:rFonts w:ascii="JetBrains Mono" w:hAnsi="JetBrains Mono" w:cs="JetBrains Mono"/>
      <w:sz w:val="16"/>
      <w:szCs w:val="20"/>
      <w:lang w:val="ru-BY"/>
    </w:rPr>
  </w:style>
  <w:style w:type="character" w:customStyle="1" w:styleId="50">
    <w:name w:val="Заголовок 5 Знак"/>
    <w:aliases w:val="Код1 Знак"/>
    <w:basedOn w:val="a0"/>
    <w:link w:val="5"/>
    <w:uiPriority w:val="9"/>
    <w:rsid w:val="00E44AC2"/>
    <w:rPr>
      <w:rFonts w:ascii="JetBrains Mono" w:hAnsi="JetBrains Mono" w:cs="JetBrains Mono"/>
      <w:sz w:val="20"/>
      <w:szCs w:val="20"/>
    </w:rPr>
  </w:style>
  <w:style w:type="paragraph" w:styleId="a3">
    <w:name w:val="Intense Quote"/>
    <w:basedOn w:val="a"/>
    <w:next w:val="a"/>
    <w:link w:val="a4"/>
    <w:uiPriority w:val="30"/>
    <w:rsid w:val="004F14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303030"/>
    </w:rPr>
  </w:style>
  <w:style w:type="character" w:customStyle="1" w:styleId="a4">
    <w:name w:val="Выделенная цитата Знак"/>
    <w:basedOn w:val="a0"/>
    <w:link w:val="a3"/>
    <w:uiPriority w:val="30"/>
    <w:rsid w:val="004F147B"/>
    <w:rPr>
      <w:rFonts w:ascii="Times New Roman" w:hAnsi="Times New Roman" w:cs="Times New Roman"/>
      <w:i/>
      <w:iCs/>
      <w:color w:val="303030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8E4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8E4E3F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customStyle="1" w:styleId="3v2">
    <w:name w:val="Заголовок 3 v2"/>
    <w:basedOn w:val="3"/>
    <w:link w:val="3v20"/>
    <w:rsid w:val="00A86B65"/>
    <w:rPr>
      <w:lang w:val="ru-RU"/>
    </w:rPr>
  </w:style>
  <w:style w:type="character" w:styleId="a5">
    <w:name w:val="Hyperlink"/>
    <w:basedOn w:val="a0"/>
    <w:uiPriority w:val="99"/>
    <w:unhideWhenUsed/>
    <w:rsid w:val="00443EB7"/>
    <w:rPr>
      <w:color w:val="0563C1" w:themeColor="hyperlink"/>
      <w:u w:val="single"/>
    </w:rPr>
  </w:style>
  <w:style w:type="character" w:customStyle="1" w:styleId="3v20">
    <w:name w:val="Заголовок 3 v2 Знак"/>
    <w:basedOn w:val="30"/>
    <w:link w:val="3v2"/>
    <w:rsid w:val="00A86B6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styleId="a6">
    <w:name w:val="Unresolved Mention"/>
    <w:basedOn w:val="a0"/>
    <w:uiPriority w:val="99"/>
    <w:semiHidden/>
    <w:unhideWhenUsed/>
    <w:rsid w:val="00443EB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43E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2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alseR20/miapr_po7/tree/main/reports/Krupenkov/universal/src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44;&#1086;&#1082;&#1091;&#1084;&#1077;&#1085;&#1090;&#1099;\&#1053;&#1072;&#1089;&#1090;&#1088;&#1072;&#1080;&#1074;&#1072;&#1077;&#1084;&#1099;&#1077;%20&#1096;&#1072;&#1073;&#1083;&#1086;&#1085;&#1099;%20Office\&#1052;&#1086;&#1081;%20&#1096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5A7B-C500-4D83-99AF-23AB27D3D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Мой шаблон.dotx</Template>
  <TotalTime>297</TotalTime>
  <Pages>17</Pages>
  <Words>2442</Words>
  <Characters>13926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12</cp:revision>
  <dcterms:created xsi:type="dcterms:W3CDTF">2021-11-14T09:40:00Z</dcterms:created>
  <dcterms:modified xsi:type="dcterms:W3CDTF">2021-11-14T16:13:00Z</dcterms:modified>
</cp:coreProperties>
</file>